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376" w:rsidRPr="00451796" w:rsidRDefault="00451796" w:rsidP="0084428E">
      <w:pPr>
        <w:pStyle w:val="a4"/>
      </w:pPr>
      <w:r>
        <w:t>Зміст</w:t>
      </w:r>
    </w:p>
    <w:p w:rsidR="003C4D4A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0508214" w:history="1">
        <w:r w:rsidRPr="006F6754">
          <w:rPr>
            <w:rStyle w:val="a9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15" w:history="1">
        <w:r w:rsidRPr="006F6754">
          <w:rPr>
            <w:rStyle w:val="a9"/>
            <w:noProof/>
            <w:lang w:val="uk-UA"/>
          </w:rPr>
          <w:t>1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16" w:history="1">
        <w:r w:rsidRPr="006F6754">
          <w:rPr>
            <w:rStyle w:val="a9"/>
            <w:noProof/>
            <w:lang w:val="uk-UA"/>
          </w:rPr>
          <w:t>2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Теоретичні відомості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17" w:history="1">
        <w:r w:rsidRPr="006F6754">
          <w:rPr>
            <w:rStyle w:val="a9"/>
            <w:noProof/>
            <w:lang w:val="uk-UA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Метод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18" w:history="1">
        <w:r w:rsidRPr="006F6754">
          <w:rPr>
            <w:rStyle w:val="a9"/>
            <w:noProof/>
            <w:lang w:val="uk-UA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Метод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19" w:history="1">
        <w:r w:rsidRPr="006F6754">
          <w:rPr>
            <w:rStyle w:val="a9"/>
            <w:noProof/>
            <w:lang w:val="uk-UA"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Метод градієнтного спуску (приєднаних градієнтів)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20" w:history="1">
        <w:r w:rsidRPr="006F6754">
          <w:rPr>
            <w:rStyle w:val="a9"/>
            <w:noProof/>
            <w:lang w:val="uk-UA"/>
          </w:rPr>
          <w:t>3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1" w:history="1">
        <w:r w:rsidRPr="006F6754">
          <w:rPr>
            <w:rStyle w:val="a9"/>
            <w:noProof/>
            <w:lang w:val="en-US"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2" w:history="1">
        <w:r w:rsidRPr="006F6754">
          <w:rPr>
            <w:rStyle w:val="a9"/>
            <w:noProof/>
            <w:lang w:val="uk-UA"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Алгоритм методу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3" w:history="1">
        <w:r w:rsidRPr="006F6754">
          <w:rPr>
            <w:rStyle w:val="a9"/>
            <w:noProof/>
            <w:lang w:val="uk-UA"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Алгоритм методу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4" w:history="1">
        <w:r w:rsidRPr="006F6754">
          <w:rPr>
            <w:rStyle w:val="a9"/>
            <w:noProof/>
            <w:lang w:val="uk-UA"/>
          </w:rPr>
          <w:t>3.4.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Алгоритм методу градієнтного спуску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25" w:history="1">
        <w:r w:rsidRPr="006F6754">
          <w:rPr>
            <w:rStyle w:val="a9"/>
            <w:noProof/>
            <w:lang w:val="uk-UA"/>
          </w:rPr>
          <w:t>4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6" w:history="1">
        <w:r w:rsidRPr="006F6754">
          <w:rPr>
            <w:rStyle w:val="a9"/>
            <w:noProof/>
            <w:lang w:val="uk-UA"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Функціональна структура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7" w:history="1">
        <w:r w:rsidRPr="006F6754">
          <w:rPr>
            <w:rStyle w:val="a9"/>
            <w:noProof/>
            <w:lang w:val="uk-UA"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Опис функцій частин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8" w:history="1">
        <w:r w:rsidRPr="006F6754">
          <w:rPr>
            <w:rStyle w:val="a9"/>
            <w:noProof/>
            <w:lang w:val="uk-UA"/>
          </w:rPr>
          <w:t>4.2.1.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29" w:history="1">
        <w:r w:rsidRPr="006F6754">
          <w:rPr>
            <w:rStyle w:val="a9"/>
            <w:noProof/>
            <w:lang w:val="uk-UA"/>
          </w:rPr>
          <w:t>4.2.2.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30" w:history="1">
        <w:r w:rsidRPr="006F6754">
          <w:rPr>
            <w:rStyle w:val="a9"/>
            <w:noProof/>
            <w:lang w:val="uk-UA"/>
          </w:rPr>
          <w:t>5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1" w:history="1">
        <w:r w:rsidRPr="006F6754">
          <w:rPr>
            <w:rStyle w:val="a9"/>
            <w:noProof/>
            <w:lang w:val="uk-UA"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2" w:history="1">
        <w:r w:rsidRPr="006F6754">
          <w:rPr>
            <w:rStyle w:val="a9"/>
            <w:noProof/>
            <w:lang w:val="uk-UA"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Приклади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3" w:history="1">
        <w:r w:rsidRPr="006F6754">
          <w:rPr>
            <w:rStyle w:val="a9"/>
            <w:noProof/>
            <w:lang w:val="uk-UA"/>
          </w:rPr>
          <w:t>5.2.1.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Виконання програми, коли  у матрицю системи невірно введено число</w:t>
        </w:r>
        <w:r>
          <w:rPr>
            <w:noProof/>
            <w:webHidden/>
          </w:rPr>
          <w:tab/>
        </w:r>
        <w:r>
          <w:rPr>
            <w:noProof/>
            <w:webHidden/>
            <w:lang w:val="uk-UA"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4" w:history="1">
        <w:r w:rsidRPr="006F6754">
          <w:rPr>
            <w:rStyle w:val="a9"/>
            <w:noProof/>
            <w:lang w:val="uk-UA"/>
          </w:rPr>
          <w:t>5.2.2.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5" w:history="1">
        <w:r w:rsidRPr="006F6754">
          <w:rPr>
            <w:rStyle w:val="a9"/>
            <w:noProof/>
            <w:lang w:val="uk-UA"/>
          </w:rPr>
          <w:t>5.2.3.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6" w:history="1">
        <w:r w:rsidRPr="006F6754">
          <w:rPr>
            <w:rStyle w:val="a9"/>
            <w:noProof/>
            <w:lang w:val="uk-UA"/>
          </w:rPr>
          <w:t>5.2.4.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7" w:history="1">
        <w:r w:rsidRPr="006F6754">
          <w:rPr>
            <w:rStyle w:val="a9"/>
            <w:noProof/>
            <w:lang w:val="uk-UA"/>
          </w:rPr>
          <w:t>5.2.4.1.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Перевірка коректності виконання програми при використані методу Якобі</w:t>
        </w:r>
        <w:r>
          <w:rPr>
            <w:noProof/>
            <w:webHidden/>
          </w:rPr>
          <w:tab/>
        </w:r>
        <w:r>
          <w:rPr>
            <w:noProof/>
            <w:webHidden/>
            <w:lang w:val="uk-UA"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8" w:history="1">
        <w:r w:rsidRPr="006F6754">
          <w:rPr>
            <w:rStyle w:val="a9"/>
            <w:noProof/>
            <w:lang w:val="uk-UA"/>
          </w:rPr>
          <w:t>5.2.4.2.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Перевірка коректності виконання програми при використані методу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42"/>
        <w:tabs>
          <w:tab w:val="left" w:pos="260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39" w:history="1">
        <w:r w:rsidRPr="006F6754">
          <w:rPr>
            <w:rStyle w:val="a9"/>
            <w:noProof/>
            <w:lang w:val="uk-UA"/>
          </w:rPr>
          <w:t>5.2.4.3.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Перевірка коректності виконання програми при використані методу градієнтного спуску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40" w:history="1">
        <w:r w:rsidRPr="006F6754">
          <w:rPr>
            <w:rStyle w:val="a9"/>
            <w:noProof/>
            <w:lang w:val="uk-UA"/>
          </w:rPr>
          <w:t>6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41" w:history="1">
        <w:r w:rsidRPr="006F6754">
          <w:rPr>
            <w:rStyle w:val="a9"/>
            <w:noProof/>
            <w:lang w:val="uk-UA"/>
          </w:rPr>
          <w:t>6.1.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Робота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42" w:history="1">
        <w:r w:rsidRPr="006F6754">
          <w:rPr>
            <w:rStyle w:val="a9"/>
            <w:noProof/>
            <w:lang w:val="uk-UA"/>
          </w:rPr>
          <w:t>6.2.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Формат вхідних та вихідних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0508243" w:history="1">
        <w:r w:rsidRPr="006F6754">
          <w:rPr>
            <w:rStyle w:val="a9"/>
            <w:noProof/>
            <w:lang w:val="uk-UA"/>
          </w:rPr>
          <w:t>6.3.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Системні вимоги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44" w:history="1">
        <w:r w:rsidRPr="006F6754">
          <w:rPr>
            <w:rStyle w:val="a9"/>
            <w:noProof/>
            <w:lang w:val="uk-UA"/>
          </w:rPr>
          <w:t>7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6F6754">
          <w:rPr>
            <w:rStyle w:val="a9"/>
            <w:noProof/>
            <w:lang w:val="uk-UA"/>
          </w:rPr>
          <w:t>Аналіз і узагальнення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45" w:history="1">
        <w:r w:rsidRPr="006F6754">
          <w:rPr>
            <w:rStyle w:val="a9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4D4A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0508246" w:history="1">
        <w:r w:rsidRPr="006F6754">
          <w:rPr>
            <w:rStyle w:val="a9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_Toc450508246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0" w:name="_Toc450508214"/>
      <w:r>
        <w:lastRenderedPageBreak/>
        <w:t>Вступ</w:t>
      </w:r>
      <w:bookmarkEnd w:id="0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найбільш часто </w:t>
      </w:r>
      <w:r w:rsidRPr="00AF424B">
        <w:rPr>
          <w:highlight w:val="yellow"/>
          <w:lang w:val="uk-UA"/>
        </w:rPr>
        <w:t>зустрічаються завдань</w:t>
      </w:r>
      <w:r w:rsidRPr="00AF424B">
        <w:rPr>
          <w:lang w:val="uk-UA"/>
        </w:rPr>
        <w:t xml:space="preserve"> 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Default="00AF424B" w:rsidP="00AF424B">
      <w:pPr>
        <w:rPr>
          <w:lang w:val="en-US"/>
        </w:rPr>
      </w:pPr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F62ECF">
        <w:rPr>
          <w:rFonts w:eastAsiaTheme="minorEastAsia"/>
          <w:lang w:val="en-US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5E226C" w:rsidRDefault="00AF424B" w:rsidP="00AF424B">
      <w:pPr>
        <w:rPr>
          <w:lang w:val="en-US"/>
        </w:rPr>
      </w:pPr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>
        <w:rPr>
          <w:lang w:val="en-US"/>
        </w:rPr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>
        <w:rPr>
          <w:lang w:val="en-US"/>
        </w:rPr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5E226C">
        <w:rPr>
          <w:lang w:val="en-US"/>
        </w:rPr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  <w:lang w:val="en-US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>
        <w:rPr>
          <w:rFonts w:eastAsiaTheme="minorEastAsia"/>
          <w:lang w:val="en-US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 xml:space="preserve">В даний час відсутні бібліотеки підпрограм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5C0935">
        <w:rPr>
          <w:highlight w:val="yellow"/>
          <w:lang w:val="uk-UA"/>
        </w:rPr>
        <w:t>відомих та швидкісних методів</w:t>
      </w:r>
      <w:r w:rsidR="005C0935">
        <w:rPr>
          <w:lang w:val="uk-UA"/>
        </w:rPr>
        <w:t xml:space="preserve"> рішення 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63F64">
        <w:rPr>
          <w:lang w:val="uk-UA"/>
        </w:rPr>
        <w:t>приєднаних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1" w:name="_Toc450508215"/>
      <w:r>
        <w:rPr>
          <w:lang w:val="uk-UA"/>
        </w:rPr>
        <w:lastRenderedPageBreak/>
        <w:t>Постановка задачі</w:t>
      </w:r>
      <w:bookmarkEnd w:id="1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Якобі</w:t>
      </w:r>
    </w:p>
    <w:p w:rsidR="000C6AED" w:rsidRP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Гауса-Зейделя</w:t>
      </w:r>
    </w:p>
    <w:p w:rsidR="000C6AED" w:rsidRDefault="000C6AED" w:rsidP="000C6AED">
      <w:pPr>
        <w:pStyle w:val="a3"/>
        <w:numPr>
          <w:ilvl w:val="0"/>
          <w:numId w:val="19"/>
        </w:numPr>
        <w:rPr>
          <w:lang w:val="uk-UA"/>
        </w:rPr>
      </w:pPr>
      <w:r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2" w:name="_Toc450508216"/>
      <w:r>
        <w:rPr>
          <w:lang w:val="uk-UA"/>
        </w:rPr>
        <w:lastRenderedPageBreak/>
        <w:t>Теоретичні відомості</w:t>
      </w:r>
      <w:bookmarkEnd w:id="2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Default="00192D04" w:rsidP="00AE5428">
      <w:pPr>
        <w:rPr>
          <w:rFonts w:eastAsiaTheme="minorEastAsia"/>
          <w:lang w:val="en-US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>
        <w:rPr>
          <w:rFonts w:eastAsiaTheme="minorEastAsia"/>
          <w:lang w:val="en-US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3" w:name="_Toc450508217"/>
      <w:r>
        <w:rPr>
          <w:rFonts w:eastAsiaTheme="minorEastAsia"/>
          <w:lang w:val="uk-UA"/>
        </w:rPr>
        <w:t>Метод Якобі</w:t>
      </w:r>
      <w:bookmarkEnd w:id="3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514BCE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форми:</w:t>
      </w:r>
    </w:p>
    <w:p w:rsidR="00AE5428" w:rsidRPr="002311B3" w:rsidRDefault="00514BCE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514BCE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діагональ:</w:t>
      </w:r>
    </w:p>
    <w:p w:rsidR="00AE5428" w:rsidRPr="002311B3" w:rsidRDefault="00514BCE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2311B3" w:rsidRDefault="00AE5428" w:rsidP="00AE5428">
      <w:pPr>
        <w:rPr>
          <w:lang w:val="uk-UA"/>
        </w:rPr>
      </w:pPr>
      <w:commentRangeStart w:id="4"/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commentRangeEnd w:id="4"/>
      <w:r w:rsidR="002311B3">
        <w:rPr>
          <w:rStyle w:val="af1"/>
        </w:rPr>
        <w:commentReference w:id="4"/>
      </w:r>
      <w:r w:rsidRPr="002311B3">
        <w:rPr>
          <w:lang w:val="uk-UA"/>
        </w:rPr>
        <w:t>:</w:t>
      </w:r>
    </w:p>
    <w:p w:rsidR="00AE5428" w:rsidRPr="002311B3" w:rsidRDefault="00514BCE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5" w:name="_Toc450508218"/>
      <w:r>
        <w:rPr>
          <w:lang w:val="uk-UA"/>
        </w:rPr>
        <w:t>Метод Гауса-Зейделя</w:t>
      </w:r>
      <w:bookmarkEnd w:id="5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514BCE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514BCE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514BCE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системою:</w:t>
      </w:r>
    </w:p>
    <w:p w:rsidR="002311B3" w:rsidRPr="002311B3" w:rsidRDefault="00514BCE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uk-UA"/>
                        </w:rPr>
                        <m:t xml:space="preserve">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514BCE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2311B3" w:rsidRDefault="002311B3" w:rsidP="002311B3">
      <w:pPr>
        <w:rPr>
          <w:lang w:val="uk-UA"/>
        </w:rPr>
      </w:pPr>
      <w:commentRangeStart w:id="6"/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визначена. </w:t>
      </w:r>
      <w:commentRangeEnd w:id="6"/>
      <w:r w:rsidR="00B63F64">
        <w:rPr>
          <w:rStyle w:val="af1"/>
        </w:rPr>
        <w:commentReference w:id="6"/>
      </w:r>
    </w:p>
    <w:p w:rsidR="002311B3" w:rsidRPr="002311B3" w:rsidRDefault="002311B3" w:rsidP="002311B3">
      <w:pPr>
        <w:rPr>
          <w:lang w:val="uk-UA"/>
        </w:rPr>
      </w:pPr>
      <w:commentRangeStart w:id="7"/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вигляд:</w:t>
      </w:r>
      <w:commentRangeEnd w:id="7"/>
      <w:r w:rsidR="00B63F64">
        <w:rPr>
          <w:rStyle w:val="af1"/>
        </w:rPr>
        <w:commentReference w:id="7"/>
      </w:r>
    </w:p>
    <w:p w:rsidR="002311B3" w:rsidRPr="004C156B" w:rsidRDefault="00514BCE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8" w:name="_Toc450508219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8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функціоналу:</w:t>
      </w:r>
    </w:p>
    <w:p w:rsidR="00B63F64" w:rsidRPr="00B63F64" w:rsidRDefault="00514BCE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n взаємно приєднаних векторів, то Z утворює базис для простору </w:t>
      </w:r>
      <w:r w:rsidRPr="00B63F64">
        <w:rPr>
          <w:noProof/>
          <w:lang w:val="uk-UA" w:eastAsia="uk-UA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514BCE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>
        <w:rPr>
          <w:lang w:val="en-US"/>
        </w:rPr>
        <w:t>2.</w:t>
      </w:r>
      <w:r w:rsidRPr="00B63F64">
        <w:rPr>
          <w:lang w:val="uk-UA"/>
        </w:rPr>
        <w:t>6) дає нам наступний метод рішення системи (</w:t>
      </w:r>
      <w:r w:rsidR="0009068D">
        <w:rPr>
          <w:lang w:val="en-US"/>
        </w:rPr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(k+1) кроку алгоритму маємо:</w:t>
      </w:r>
    </w:p>
    <w:p w:rsidR="00B63F64" w:rsidRPr="00B63F64" w:rsidRDefault="00514BCE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514BCE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розв’язок системи (3.1) на </w:t>
      </w:r>
      <w:r w:rsidR="0009068D" w:rsidRPr="00B63F64">
        <w:rPr>
          <w:lang w:val="uk-UA"/>
        </w:rPr>
        <w:t>k-тому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w:r w:rsidR="0009068D" w:rsidRPr="0009068D">
        <w:rPr>
          <w:lang w:val="uk-UA"/>
        </w:rPr>
        <w:t>k-тому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k-тому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</w:t>
      </w:r>
      <w:commentRangeStart w:id="9"/>
      <w:r w:rsidR="0009068D">
        <w:rPr>
          <w:lang w:val="uk-UA"/>
        </w:rPr>
        <w:t>визначена  та</w:t>
      </w:r>
      <w:r w:rsidRPr="00B63F64">
        <w:rPr>
          <w:lang w:val="uk-UA"/>
        </w:rPr>
        <w:t>:</w:t>
      </w:r>
      <w:commentRangeEnd w:id="9"/>
      <w:r w:rsidR="0009068D">
        <w:rPr>
          <w:rStyle w:val="af1"/>
        </w:rPr>
        <w:commentReference w:id="9"/>
      </w:r>
    </w:p>
    <w:p w:rsidR="00B63F64" w:rsidRPr="00B63F64" w:rsidRDefault="00514BCE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09068D" w:rsidRDefault="00514BCE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09068D" w:rsidRPr="0009068D" w:rsidRDefault="0009068D" w:rsidP="0009068D">
      <w:pPr>
        <w:rPr>
          <w:rFonts w:eastAsiaTheme="minorEastAsia"/>
          <w:lang w:val="uk-UA"/>
        </w:rPr>
      </w:pPr>
    </w:p>
    <w:p w:rsidR="00B80781" w:rsidRPr="00683350" w:rsidRDefault="00683350" w:rsidP="00683350">
      <w:pPr>
        <w:pStyle w:val="1"/>
        <w:rPr>
          <w:lang w:val="uk-UA"/>
        </w:rPr>
      </w:pPr>
      <w:bookmarkStart w:id="10" w:name="_Toc450508220"/>
      <w:r>
        <w:rPr>
          <w:lang w:val="uk-UA"/>
        </w:rPr>
        <w:lastRenderedPageBreak/>
        <w:t>Опис алгоритмів</w:t>
      </w:r>
      <w:bookmarkEnd w:id="10"/>
    </w:p>
    <w:p w:rsidR="00C90EA0" w:rsidRDefault="00683350" w:rsidP="00B80781">
      <w:pPr>
        <w:pStyle w:val="2"/>
        <w:rPr>
          <w:lang w:val="en-US"/>
        </w:rPr>
      </w:pPr>
      <w:bookmarkStart w:id="11" w:name="_Toc450508221"/>
      <w:r>
        <w:rPr>
          <w:lang w:val="uk-UA"/>
        </w:rPr>
        <w:t>Загальний алгоритм</w:t>
      </w:r>
      <w:bookmarkEnd w:id="11"/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commentRangeStart w:id="12"/>
      <w:r>
        <w:t>ПОЧАТОК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  <w:commentRangeEnd w:id="12"/>
      <w:r>
        <w:rPr>
          <w:rStyle w:val="af1"/>
        </w:rPr>
        <w:commentReference w:id="12"/>
      </w:r>
    </w:p>
    <w:p w:rsidR="00683350" w:rsidRDefault="00683350" w:rsidP="00683350">
      <w:pPr>
        <w:rPr>
          <w:lang w:val="uk-UA"/>
        </w:rPr>
      </w:pP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commentRangeStart w:id="13"/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7B54F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A175B8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F215B3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F215B3" w:rsidTr="008431EC">
        <w:tc>
          <w:tcPr>
            <w:tcW w:w="1798" w:type="dxa"/>
            <w:vAlign w:val="center"/>
          </w:tcPr>
          <w:p w:rsidR="00F215B3" w:rsidRPr="006555EC" w:rsidRDefault="00F215B3" w:rsidP="00F215B3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F215B3" w:rsidRPr="00915E7A" w:rsidRDefault="00F215B3" w:rsidP="00F215B3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  <w:commentRangeEnd w:id="13"/>
            <w:r>
              <w:rPr>
                <w:rStyle w:val="af1"/>
                <w:lang w:val="ru-RU"/>
              </w:rPr>
              <w:commentReference w:id="13"/>
            </w:r>
          </w:p>
        </w:tc>
      </w:tr>
    </w:tbl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4" w:name="_Toc450508222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4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w:r w:rsidRPr="00D918C5">
        <w:rPr>
          <w:rFonts w:cs="Times New Roman"/>
          <w:szCs w:val="28"/>
          <w:u w:val="single"/>
          <w:lang w:val="uk-UA"/>
        </w:rPr>
        <w:t>n-1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добуток поточного елементу та визначника його доповнювального мінору.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 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n).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), ТО для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),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рядку, який має номер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commentRangeStart w:id="15"/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).</w:t>
      </w:r>
      <w:commentRangeEnd w:id="15"/>
      <w:r w:rsidRPr="00D918C5">
        <w:rPr>
          <w:rStyle w:val="af1"/>
          <w:lang w:val="uk-UA"/>
        </w:rPr>
        <w:commentReference w:id="15"/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commentRangeStart w:id="16"/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).</w:t>
      </w:r>
      <w:commentRangeEnd w:id="16"/>
      <w:r w:rsidRPr="00D918C5">
        <w:rPr>
          <w:rStyle w:val="af1"/>
          <w:lang w:val="uk-UA"/>
        </w:rPr>
        <w:commentReference w:id="16"/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w:r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Pr="00D918C5">
        <w:rPr>
          <w:rFonts w:eastAsiaTheme="minorEastAsia" w:cs="Times New Roman"/>
          <w:i/>
          <w:szCs w:val="28"/>
          <w:lang w:val="uk-UA"/>
        </w:rPr>
        <w:t>(</w:t>
      </w:r>
      <w:r w:rsidRPr="00D918C5">
        <w:rPr>
          <w:rFonts w:cs="Times New Roman"/>
          <w:i/>
          <w:szCs w:val="28"/>
          <w:lang w:val="uk-UA"/>
        </w:rPr>
        <w:t>sum – max)</w:t>
      </w:r>
      <w:r w:rsidRPr="00D918C5">
        <w:rPr>
          <w:rFonts w:cs="Times New Roman"/>
          <w:szCs w:val="28"/>
          <w:lang w:val="uk-UA"/>
        </w:rPr>
        <w:t>, ТО для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>, ТО розв’язати СЛАР 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commentRangeStart w:id="17"/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=b-R*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Cs w:val="28"/>
          <w:lang w:val="uk-UA"/>
        </w:rPr>
        <w:t xml:space="preserve">Помножити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 xml:space="preserve">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-1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  <w:commentRangeEnd w:id="17"/>
      <w:r w:rsidRPr="00D918C5">
        <w:rPr>
          <w:rStyle w:val="af1"/>
          <w:lang w:val="uk-UA"/>
        </w:rPr>
        <w:commentReference w:id="17"/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8" w:name="_Toc450508223"/>
      <w:r w:rsidRPr="00E45DAC">
        <w:rPr>
          <w:lang w:val="uk-UA"/>
        </w:rPr>
        <w:t>Алгоритм методу Гауса-Зейделя</w:t>
      </w:r>
      <w:bookmarkEnd w:id="18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lastRenderedPageBreak/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commentRangeStart w:id="19"/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 (аналогічно пункту 4 методу Якобі)</w:t>
      </w:r>
      <w:commentRangeEnd w:id="19"/>
      <w:r w:rsidR="00E45DAC" w:rsidRPr="00E45DAC">
        <w:rPr>
          <w:rStyle w:val="af1"/>
          <w:lang w:val="uk-UA"/>
        </w:rPr>
        <w:commentReference w:id="19"/>
      </w:r>
      <w:r w:rsidRPr="00E45DAC">
        <w:rPr>
          <w:rFonts w:cs="Times New Roman"/>
          <w:szCs w:val="28"/>
          <w:lang w:val="uk-UA"/>
        </w:rPr>
        <w:t>, 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E45DAC" w:rsidRPr="00E45DAC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E45DAC" w:rsidRPr="00E45DAC" w:rsidRDefault="00E45DAC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commentRangeStart w:id="20"/>
      <w:r w:rsidRPr="00E45DAC">
        <w:rPr>
          <w:rFonts w:eastAsiaTheme="minorEastAsia" w:cs="Times New Roman"/>
          <w:szCs w:val="28"/>
          <w:lang w:val="uk-UA"/>
        </w:rPr>
        <w:t>Знайти суму:</w:t>
      </w:r>
      <w:r w:rsidRPr="00E45DAC">
        <w:rPr>
          <w:rFonts w:eastAsiaTheme="minorEastAsia" w:cs="Times New Roman"/>
          <w:szCs w:val="28"/>
          <w:lang w:val="uk-UA"/>
        </w:rPr>
        <w:br/>
      </w:r>
      <m:oMathPara>
        <m:oMath>
          <m:r>
            <w:rPr>
              <w:rFonts w:ascii="Cambria Math" w:eastAsiaTheme="minorEastAsia" w:hAnsi="Cambria Math" w:cs="Times New Roman"/>
              <w:szCs w:val="28"/>
              <w:lang w:val="uk-UA"/>
            </w:rPr>
            <m:t xml:space="preserve">sum1=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uk-UA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8"/>
              <w:lang w:val="uk-UA"/>
            </w:rPr>
            <m:t xml:space="preserve">*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(k+1)</m:t>
              </m:r>
            </m:sup>
          </m:sSubSup>
        </m:oMath>
      </m:oMathPara>
    </w:p>
    <w:p w:rsidR="00E45DAC" w:rsidRPr="00E45DAC" w:rsidRDefault="00E45DAC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 w:rsidRPr="00E45DAC">
        <w:rPr>
          <w:rFonts w:eastAsiaTheme="minorEastAsia" w:cs="Times New Roman"/>
          <w:szCs w:val="28"/>
          <w:lang w:val="uk-UA"/>
        </w:rPr>
        <w:t>Знайти суму: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w:br/>
        </m:r>
      </m:oMath>
      <m:oMathPara>
        <m:oMath>
          <m:r>
            <w:rPr>
              <w:rFonts w:ascii="Cambria Math" w:eastAsiaTheme="minorEastAsia" w:hAnsi="Cambria Math" w:cs="Times New Roman"/>
              <w:szCs w:val="28"/>
              <w:lang w:val="uk-UA"/>
            </w:rPr>
            <m:t xml:space="preserve">sum2=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j=i+1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uk-UA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8"/>
              <w:lang w:val="uk-UA"/>
            </w:rPr>
            <m:t xml:space="preserve">*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uk-UA"/>
                </w:rPr>
                <m:t>k</m:t>
              </m:r>
            </m:sup>
          </m:sSubSup>
        </m:oMath>
      </m:oMathPara>
    </w:p>
    <w:p w:rsidR="00E45DAC" w:rsidRPr="00E45DAC" w:rsidRDefault="00E45DAC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 w:rsidRPr="00E45DAC">
        <w:rPr>
          <w:rFonts w:eastAsiaTheme="minorEastAsia" w:cs="Times New Roman"/>
          <w:szCs w:val="28"/>
          <w:lang w:val="uk-UA"/>
        </w:rPr>
        <w:t xml:space="preserve">Обчислити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-sum1-sum2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  <w:commentRangeEnd w:id="20"/>
      <w:r>
        <w:rPr>
          <w:rStyle w:val="af1"/>
        </w:rPr>
        <w:commentReference w:id="20"/>
      </w:r>
    </w:p>
    <w:p w:rsidR="00E45DAC" w:rsidRPr="00E45DAC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eastAsiaTheme="minorEastAsia" w:cs="Times New Roman"/>
          <w:szCs w:val="28"/>
          <w:lang w:val="uk-UA"/>
        </w:rPr>
        <w:t xml:space="preserve">Помножити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E45DAC">
        <w:rPr>
          <w:rFonts w:eastAsiaTheme="minorEastAsia" w:cs="Times New Roman"/>
          <w:szCs w:val="28"/>
          <w:lang w:val="uk-UA"/>
        </w:rPr>
        <w:t xml:space="preserve">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-1</m:t>
            </m:r>
          </m:sup>
        </m:sSup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21" w:name="_Toc450508224"/>
      <w:r>
        <w:rPr>
          <w:lang w:val="uk-UA"/>
        </w:rPr>
        <w:t>Алгоритм методу градієнтного спуску</w:t>
      </w:r>
      <w:bookmarkEnd w:id="21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 визначник не дорівнює нулеві, ТО перевірити умови сходимості методу 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E45DAC" w:rsidRPr="00F24874" w:rsidRDefault="00E45DAC" w:rsidP="00E45DAC">
      <w:pPr>
        <w:pStyle w:val="a3"/>
        <w:numPr>
          <w:ilvl w:val="3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E45DAC" w:rsidRPr="00F24874" w:rsidRDefault="00E45DAC" w:rsidP="00E45DAC">
      <w:pPr>
        <w:pStyle w:val="a3"/>
        <w:numPr>
          <w:ilvl w:val="3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3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E45DAC" w:rsidRPr="00F24874" w:rsidRDefault="00E45DAC" w:rsidP="00E45DAC">
      <w:pPr>
        <w:pStyle w:val="a3"/>
        <w:numPr>
          <w:ilvl w:val="5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E45DAC" w:rsidRPr="00F24874" w:rsidRDefault="00E45DAC" w:rsidP="00E45DAC">
      <w:pPr>
        <w:pStyle w:val="a3"/>
        <w:numPr>
          <w:ilvl w:val="3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3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наступне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наступне значення незв’язки </w:t>
      </w:r>
      <m:oMath>
        <m:r>
          <w:rPr>
            <w:rFonts w:ascii="Cambria Math" w:hAnsi="Cambria Math" w:cs="Times New Roman"/>
            <w:szCs w:val="28"/>
            <w:lang w:val="uk-UA"/>
          </w:rPr>
          <w:br/>
        </m:r>
      </m:oMath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наступний вектор напрямку </w:t>
      </w:r>
      <w:r w:rsidRPr="00F24874">
        <w:rPr>
          <w:rFonts w:cs="Times New Roman"/>
          <w:szCs w:val="28"/>
          <w:lang w:val="uk-UA"/>
        </w:rPr>
        <w:br/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22" w:name="_Toc450508225"/>
      <w:r>
        <w:rPr>
          <w:lang w:val="uk-UA"/>
        </w:rPr>
        <w:lastRenderedPageBreak/>
        <w:t>Опис програмного забезпечення</w:t>
      </w:r>
      <w:bookmarkEnd w:id="22"/>
    </w:p>
    <w:p w:rsidR="00683350" w:rsidRDefault="00683350" w:rsidP="00683350">
      <w:pPr>
        <w:pStyle w:val="2"/>
        <w:rPr>
          <w:lang w:val="uk-UA"/>
        </w:rPr>
      </w:pPr>
      <w:bookmarkStart w:id="23" w:name="_Toc450508226"/>
      <w:r>
        <w:rPr>
          <w:lang w:val="uk-UA"/>
        </w:rPr>
        <w:t>Функціональна структура програмного забезпечення</w:t>
      </w:r>
      <w:bookmarkEnd w:id="23"/>
    </w:p>
    <w:p w:rsidR="00683350" w:rsidRDefault="007D79E9" w:rsidP="00683350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3128FE" wp14:editId="14FE77F6">
            <wp:extent cx="5969161" cy="2555193"/>
            <wp:effectExtent l="0" t="0" r="0" b="0"/>
            <wp:docPr id="5" name="Рисунок 5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14" cy="25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9E9" w:rsidRPr="00683350" w:rsidRDefault="007D79E9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24" w:name="_Toc450508227"/>
      <w:r>
        <w:rPr>
          <w:lang w:val="uk-UA"/>
        </w:rPr>
        <w:t>Опис функцій частин програмного забезпечення</w:t>
      </w:r>
      <w:bookmarkEnd w:id="24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Home.h — </w:t>
      </w:r>
      <w:r w:rsidRPr="00AE264C">
        <w:rPr>
          <w:lang w:val="uk-UA"/>
        </w:rPr>
        <w:t>реалізує інтерфейс користувача</w:t>
      </w:r>
    </w:p>
    <w:p w:rsidR="007D79E9" w:rsidRPr="00AE264C" w:rsidRDefault="007D79E9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Graph.h — </w:t>
      </w:r>
      <w:commentRangeStart w:id="25"/>
      <w:r w:rsidRPr="00AE264C">
        <w:rPr>
          <w:lang w:val="uk-UA"/>
        </w:rPr>
        <w:t xml:space="preserve">реалізує побудову та виведення графіка </w:t>
      </w:r>
      <w:commentRangeEnd w:id="25"/>
      <w:r w:rsidR="00035A0F">
        <w:rPr>
          <w:rStyle w:val="af1"/>
        </w:rPr>
        <w:commentReference w:id="25"/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>Jacobi.h —</w:t>
      </w:r>
      <w:r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Gauss-Seidel.h — </w:t>
      </w:r>
      <w:r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GradientDecent.h — </w:t>
      </w:r>
      <w:r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035A0F" w:rsidP="00AE264C">
      <w:pPr>
        <w:pStyle w:val="a3"/>
        <w:numPr>
          <w:ilvl w:val="0"/>
          <w:numId w:val="31"/>
        </w:numPr>
        <w:rPr>
          <w:lang w:val="uk-UA"/>
        </w:rPr>
      </w:pPr>
      <w:r w:rsidRPr="00AE264C">
        <w:rPr>
          <w:lang w:val="en-US"/>
        </w:rPr>
        <w:t xml:space="preserve">Utilities.h — </w:t>
      </w:r>
      <w:r w:rsidRPr="00AE264C">
        <w:rPr>
          <w:lang w:val="uk-UA"/>
        </w:rPr>
        <w:t>реалізує допоміжні функції (</w:t>
      </w:r>
      <w:commentRangeStart w:id="26"/>
      <w:r w:rsidRPr="00AE264C">
        <w:rPr>
          <w:lang w:val="uk-UA"/>
        </w:rPr>
        <w:t>знаходження визначника матриці системи, перевірки матриці системи на симетричність і т.д.</w:t>
      </w:r>
      <w:commentRangeEnd w:id="26"/>
      <w:r>
        <w:rPr>
          <w:rStyle w:val="af1"/>
        </w:rPr>
        <w:commentReference w:id="26"/>
      </w:r>
      <w:r w:rsidRPr="00AE264C">
        <w:rPr>
          <w:lang w:val="uk-UA"/>
        </w:rPr>
        <w:t>)</w:t>
      </w:r>
      <w:r w:rsidR="00E82584">
        <w:rPr>
          <w:lang w:val="uk-UA"/>
        </w:rPr>
        <w:t>, які</w:t>
      </w:r>
      <w:r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27" w:name="_Toc450508228"/>
      <w:commentRangeStart w:id="28"/>
      <w:r>
        <w:rPr>
          <w:lang w:val="uk-UA"/>
        </w:rPr>
        <w:lastRenderedPageBreak/>
        <w:t>Користувацькі функції</w:t>
      </w:r>
      <w:commentRangeEnd w:id="28"/>
      <w:r w:rsidR="00035A0F">
        <w:rPr>
          <w:rStyle w:val="af1"/>
          <w:rFonts w:eastAsiaTheme="minorHAnsi" w:cstheme="minorBidi"/>
          <w:bCs w:val="0"/>
        </w:rPr>
        <w:commentReference w:id="28"/>
      </w:r>
      <w:bookmarkEnd w:id="27"/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29"/>
            <w:r w:rsidRPr="008431EC">
              <w:rPr>
                <w:sz w:val="28"/>
                <w:szCs w:val="23"/>
              </w:rPr>
              <w:t>AlgebralAdditionCalc</w:t>
            </w:r>
            <w:commentRangeEnd w:id="29"/>
            <w:r>
              <w:rPr>
                <w:rStyle w:val="af1"/>
                <w:rFonts w:cstheme="minorBidi"/>
                <w:color w:val="auto"/>
                <w:lang w:val="ru-RU"/>
              </w:rPr>
              <w:commentReference w:id="29"/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55009B" w:rsidRDefault="0055009B" w:rsidP="00DA19E9"/>
    <w:p w:rsidR="00B56F3B" w:rsidRPr="00DA19E9" w:rsidRDefault="00B56F3B" w:rsidP="00DA19E9">
      <w:pPr>
        <w:ind w:firstLine="0"/>
        <w:rPr>
          <w:lang w:val="uk-UA"/>
        </w:rPr>
      </w:pP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діагональний перевіс</w:t>
            </w:r>
          </w:p>
        </w:tc>
        <w:tc>
          <w:tcPr>
            <w:tcW w:w="2835" w:type="dxa"/>
            <w:vAlign w:val="center"/>
          </w:tcPr>
          <w:p w:rsidR="005A55C4" w:rsidRPr="00294EB3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матрицю якої необхідно перевірити на діагональний перевіс</w:t>
            </w:r>
          </w:p>
        </w:tc>
        <w:tc>
          <w:tcPr>
            <w:tcW w:w="1701" w:type="dxa"/>
            <w:vAlign w:val="center"/>
          </w:tcPr>
          <w:p w:rsidR="005A55C4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 –</w:t>
            </w:r>
            <w:r>
              <w:rPr>
                <w:sz w:val="28"/>
                <w:szCs w:val="23"/>
              </w:rPr>
              <w:t xml:space="preserve"> матриця системи має діагональний перевіс</w:t>
            </w:r>
          </w:p>
          <w:p w:rsidR="00B56F3B" w:rsidRPr="00B56F3B" w:rsidRDefault="00B56F3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 xml:space="preserve">FALSE - </w:t>
            </w:r>
            <w:r>
              <w:rPr>
                <w:sz w:val="28"/>
                <w:szCs w:val="23"/>
              </w:rPr>
              <w:t>матриця системи не має діагонального перевісу</w:t>
            </w:r>
            <w:r>
              <w:rPr>
                <w:sz w:val="28"/>
                <w:szCs w:val="23"/>
                <w:lang w:val="en-US"/>
              </w:rPr>
              <w:t xml:space="preserve"> 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commentRangeStart w:id="30"/>
            <w:r>
              <w:rPr>
                <w:sz w:val="28"/>
                <w:szCs w:val="23"/>
              </w:rPr>
              <w:t>-</w:t>
            </w:r>
            <w:commentRangeEnd w:id="30"/>
            <w:r>
              <w:rPr>
                <w:rStyle w:val="af1"/>
                <w:rFonts w:cstheme="minorBidi"/>
                <w:color w:val="auto"/>
                <w:lang w:val="ru-RU"/>
              </w:rPr>
              <w:commentReference w:id="30"/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18</w:t>
            </w:r>
          </w:p>
        </w:tc>
        <w:tc>
          <w:tcPr>
            <w:tcW w:w="1967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5A55C4" w:rsidRPr="00083C37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20</w:t>
            </w:r>
          </w:p>
        </w:tc>
        <w:tc>
          <w:tcPr>
            <w:tcW w:w="1967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53369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Якобі</w:t>
            </w:r>
          </w:p>
        </w:tc>
        <w:tc>
          <w:tcPr>
            <w:tcW w:w="1701" w:type="dxa"/>
            <w:vAlign w:val="center"/>
          </w:tcPr>
          <w:p w:rsidR="005A55C4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D53369" w:rsidRPr="00D53369" w:rsidRDefault="00D53369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 xml:space="preserve">FALSE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>
              <w:rPr>
                <w:sz w:val="28"/>
                <w:szCs w:val="23"/>
                <w:lang w:val="en-US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5A55C4" w:rsidRPr="00294EB3" w:rsidRDefault="007E4933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5A55C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5A55C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Наступне наближення</w:t>
            </w:r>
          </w:p>
        </w:tc>
        <w:tc>
          <w:tcPr>
            <w:tcW w:w="1411" w:type="dxa"/>
            <w:vAlign w:val="center"/>
          </w:tcPr>
          <w:p w:rsidR="005A55C4" w:rsidRPr="00294EB3" w:rsidRDefault="00083C3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Pr="00083C37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lastRenderedPageBreak/>
              <w:t>22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="003A4072">
              <w:rPr>
                <w:sz w:val="28"/>
                <w:szCs w:val="23"/>
              </w:rPr>
              <w:t>Гауса-Зейделя</w:t>
            </w:r>
          </w:p>
        </w:tc>
        <w:tc>
          <w:tcPr>
            <w:tcW w:w="170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135794" w:rsidRPr="00D53369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 xml:space="preserve">FALSE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>
              <w:rPr>
                <w:sz w:val="28"/>
                <w:szCs w:val="23"/>
                <w:lang w:val="en-US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135794" w:rsidTr="0055009B">
        <w:trPr>
          <w:jc w:val="center"/>
        </w:trPr>
        <w:tc>
          <w:tcPr>
            <w:tcW w:w="562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135794" w:rsidRPr="00294EB3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Наступне наближення</w:t>
            </w:r>
          </w:p>
        </w:tc>
        <w:tc>
          <w:tcPr>
            <w:tcW w:w="1411" w:type="dxa"/>
            <w:vAlign w:val="center"/>
          </w:tcPr>
          <w:p w:rsidR="00135794" w:rsidRDefault="0013579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3A4072" w:rsidTr="0055009B">
        <w:trPr>
          <w:jc w:val="center"/>
        </w:trPr>
        <w:tc>
          <w:tcPr>
            <w:tcW w:w="562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3A4072" w:rsidRDefault="003A4072" w:rsidP="00DA19E9"/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3A4072" w:rsidTr="0055009B">
        <w:trPr>
          <w:jc w:val="center"/>
        </w:trPr>
        <w:tc>
          <w:tcPr>
            <w:tcW w:w="562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3A4072" w:rsidRPr="00294EB3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3A4072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3A4072" w:rsidRPr="00D53369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 xml:space="preserve">FALSE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>
              <w:rPr>
                <w:sz w:val="28"/>
                <w:szCs w:val="23"/>
                <w:lang w:val="en-US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3A4072" w:rsidRPr="00135794" w:rsidRDefault="003A4072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922B62" w:rsidTr="0055009B">
        <w:trPr>
          <w:jc w:val="center"/>
        </w:trPr>
        <w:tc>
          <w:tcPr>
            <w:tcW w:w="562" w:type="dxa"/>
            <w:vAlign w:val="center"/>
          </w:tcPr>
          <w:p w:rsidR="00922B62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922B62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922B62" w:rsidRPr="00C56D41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922B62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922B62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922B62" w:rsidRPr="00180F15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DA19E9" w:rsidRDefault="00DA19E9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30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F07497" w:rsidTr="0055009B">
        <w:trPr>
          <w:jc w:val="center"/>
        </w:trPr>
        <w:tc>
          <w:tcPr>
            <w:tcW w:w="562" w:type="dxa"/>
            <w:vAlign w:val="center"/>
          </w:tcPr>
          <w:p w:rsidR="00F07497" w:rsidRDefault="00F074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F07497" w:rsidRDefault="00C56D41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F07497" w:rsidRPr="003A4072" w:rsidRDefault="00180F1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DA19E9" w:rsidRP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TRUE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C90AD0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 xml:space="preserve">FALSE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DA19E9" w:rsidRPr="00180F15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DA19E9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DA19E9" w:rsidRPr="00C90AD0" w:rsidRDefault="00C90AD0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Pr="00180F15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lastRenderedPageBreak/>
              <w:t>36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DA19E9" w:rsidRPr="00BC5CF5" w:rsidRDefault="00BC5CF5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Очищає вміст матриці системи, стовпця вільних членів та </w:t>
            </w:r>
            <w:r w:rsidR="00F65159"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DA19E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DA19E9" w:rsidRPr="00F65159" w:rsidRDefault="00F6515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17054D" w:rsidRDefault="0017054D" w:rsidP="00DA19E9"/>
    <w:p w:rsidR="00683350" w:rsidRPr="00683350" w:rsidRDefault="00683350" w:rsidP="00683350">
      <w:pPr>
        <w:rPr>
          <w:lang w:val="uk-UA"/>
        </w:rPr>
      </w:pPr>
    </w:p>
    <w:p w:rsidR="00683350" w:rsidRDefault="00683350" w:rsidP="00683350">
      <w:pPr>
        <w:pStyle w:val="3"/>
        <w:rPr>
          <w:lang w:val="uk-UA"/>
        </w:rPr>
      </w:pPr>
      <w:bookmarkStart w:id="31" w:name="_Toc450508229"/>
      <w:r>
        <w:rPr>
          <w:lang w:val="uk-UA"/>
        </w:rPr>
        <w:t>Стандартні функції</w:t>
      </w:r>
      <w:bookmarkEnd w:id="31"/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</w:tbl>
    <w:p w:rsidR="00C735CB" w:rsidRDefault="00C735CB">
      <w:r>
        <w:br w:type="page"/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lastRenderedPageBreak/>
              <w:t>2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134B22" w:rsidRPr="00C735CB" w:rsidRDefault="00D666D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знайти мінімум</w:t>
            </w:r>
          </w:p>
        </w:tc>
        <w:tc>
          <w:tcPr>
            <w:tcW w:w="1843" w:type="dxa"/>
            <w:vAlign w:val="center"/>
          </w:tcPr>
          <w:p w:rsidR="00134B22" w:rsidRPr="00294EB3" w:rsidRDefault="00D666D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134B22" w:rsidRPr="00D666D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D666DD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B269FD" w:rsidTr="00C735CB">
        <w:trPr>
          <w:jc w:val="center"/>
        </w:trPr>
        <w:tc>
          <w:tcPr>
            <w:tcW w:w="562" w:type="dxa"/>
            <w:vAlign w:val="center"/>
          </w:tcPr>
          <w:p w:rsidR="00B269FD" w:rsidRP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B269FD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B269FD" w:rsidRPr="001916BE" w:rsidRDefault="00B269FD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 xml:space="preserve">Число з </w:t>
            </w:r>
            <w:r w:rsidR="001916BE" w:rsidRPr="001916BE">
              <w:rPr>
                <w:sz w:val="28"/>
                <w:szCs w:val="23"/>
              </w:rPr>
              <w:t>плаваючою крапкою</w:t>
            </w:r>
          </w:p>
        </w:tc>
        <w:tc>
          <w:tcPr>
            <w:tcW w:w="1411" w:type="dxa"/>
            <w:vAlign w:val="center"/>
          </w:tcPr>
          <w:p w:rsidR="00B269FD" w:rsidRPr="001916BE" w:rsidRDefault="001916BE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commentRangeStart w:id="32"/>
            <w:r>
              <w:rPr>
                <w:sz w:val="28"/>
                <w:szCs w:val="23"/>
                <w:lang w:val="ru-RU"/>
              </w:rPr>
              <w:t>-</w:t>
            </w:r>
            <w:commentRangeEnd w:id="32"/>
            <w:r>
              <w:rPr>
                <w:rStyle w:val="af1"/>
                <w:rFonts w:cstheme="minorBidi"/>
                <w:color w:val="auto"/>
                <w:lang w:val="ru-RU"/>
              </w:rPr>
              <w:commentReference w:id="32"/>
            </w:r>
          </w:p>
        </w:tc>
      </w:tr>
    </w:tbl>
    <w:p w:rsidR="00781BE3" w:rsidRDefault="00781BE3" w:rsidP="00781BE3">
      <w:pPr>
        <w:rPr>
          <w:lang w:val="uk-UA"/>
        </w:rPr>
      </w:pPr>
    </w:p>
    <w:p w:rsidR="00781BE3" w:rsidRDefault="00781BE3" w:rsidP="00781BE3">
      <w:pPr>
        <w:pStyle w:val="1"/>
        <w:rPr>
          <w:lang w:val="uk-UA"/>
        </w:rPr>
      </w:pPr>
      <w:bookmarkStart w:id="33" w:name="_Toc450508230"/>
      <w:r>
        <w:rPr>
          <w:lang w:val="uk-UA"/>
        </w:rPr>
        <w:lastRenderedPageBreak/>
        <w:t>Тестування програмного забезпечення</w:t>
      </w:r>
      <w:bookmarkEnd w:id="33"/>
    </w:p>
    <w:p w:rsidR="00781BE3" w:rsidRDefault="00781BE3" w:rsidP="00781BE3">
      <w:pPr>
        <w:pStyle w:val="2"/>
        <w:rPr>
          <w:lang w:val="uk-UA"/>
        </w:rPr>
      </w:pPr>
      <w:bookmarkStart w:id="34" w:name="_Toc450508231"/>
      <w:r>
        <w:rPr>
          <w:lang w:val="uk-UA"/>
        </w:rPr>
        <w:t>План тестування</w:t>
      </w:r>
      <w:bookmarkEnd w:id="34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похибок роботи програми потрібно запустити виконання алгоритмів в таких умовах:</w:t>
      </w:r>
    </w:p>
    <w:p w:rsidR="00387BE8" w:rsidRPr="00387BE8" w:rsidRDefault="00387BE8" w:rsidP="00387BE8">
      <w:pPr>
        <w:pStyle w:val="a3"/>
        <w:numPr>
          <w:ilvl w:val="0"/>
          <w:numId w:val="30"/>
        </w:numPr>
        <w:rPr>
          <w:lang w:val="uk-UA"/>
        </w:rPr>
      </w:pPr>
      <w:r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Pr="00387BE8">
        <w:rPr>
          <w:lang w:val="uk-UA"/>
        </w:rPr>
        <w:t xml:space="preserve"> числом)</w:t>
      </w:r>
    </w:p>
    <w:p w:rsidR="006237B5" w:rsidRPr="00387BE8" w:rsidRDefault="006237B5" w:rsidP="00387BE8">
      <w:pPr>
        <w:pStyle w:val="a3"/>
        <w:numPr>
          <w:ilvl w:val="0"/>
          <w:numId w:val="30"/>
        </w:numPr>
        <w:rPr>
          <w:lang w:val="uk-UA"/>
        </w:rPr>
      </w:pPr>
      <w:r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35" w:name="_Toc450508232"/>
      <w:r>
        <w:rPr>
          <w:lang w:val="uk-UA"/>
        </w:rPr>
        <w:t>Приклади тестування</w:t>
      </w:r>
      <w:bookmarkEnd w:id="35"/>
    </w:p>
    <w:p w:rsidR="009B2DB6" w:rsidRPr="00AE264C" w:rsidRDefault="009B2DB6" w:rsidP="00AE264C">
      <w:pPr>
        <w:pStyle w:val="3"/>
        <w:rPr>
          <w:lang w:val="uk-UA"/>
        </w:rPr>
      </w:pPr>
      <w:bookmarkStart w:id="36" w:name="_Toc450508233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36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системне</w:t>
      </w:r>
      <w:r w:rsidR="00E730BC">
        <w:rPr>
          <w:lang w:val="uk-UA"/>
        </w:rPr>
        <w:t xml:space="preserve"> </w:t>
      </w:r>
      <w:r w:rsidRPr="00AE264C">
        <w:rPr>
          <w:lang w:val="uk-UA"/>
        </w:rPr>
        <w:t>поле)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37" w:name="_Toc450508234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37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системне</w:t>
      </w:r>
      <w:r>
        <w:rPr>
          <w:lang w:val="uk-UA"/>
        </w:rPr>
        <w:t xml:space="preserve"> поле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38" w:name="_Toc450508235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38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CD2AFF" w:rsidRDefault="00AB6206" w:rsidP="00AB6206">
      <w:pPr>
        <w:pStyle w:val="3"/>
        <w:rPr>
          <w:lang w:val="uk-UA"/>
        </w:rPr>
      </w:pPr>
      <w:bookmarkStart w:id="39" w:name="_Toc450508236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39"/>
    </w:p>
    <w:p w:rsidR="00AB6206" w:rsidRPr="003C4D4A" w:rsidRDefault="00AB6206" w:rsidP="003C4D4A">
      <w:pPr>
        <w:pStyle w:val="4"/>
        <w:rPr>
          <w:lang w:val="uk-UA"/>
        </w:rPr>
      </w:pPr>
      <w:bookmarkStart w:id="40" w:name="_Toc450508237"/>
      <w:r w:rsidRPr="003C4D4A">
        <w:rPr>
          <w:lang w:val="uk-UA"/>
        </w:rPr>
        <w:t xml:space="preserve">Перевірка коректності </w:t>
      </w:r>
      <w:r w:rsidR="00364F0B" w:rsidRPr="003C4D4A">
        <w:rPr>
          <w:lang w:val="uk-UA"/>
        </w:rPr>
        <w:t xml:space="preserve">виконання програми при використані </w:t>
      </w:r>
      <w:r w:rsidRPr="003C4D4A">
        <w:rPr>
          <w:lang w:val="uk-UA"/>
        </w:rPr>
        <w:t>методу Якобі</w:t>
      </w:r>
      <w:bookmarkEnd w:id="40"/>
    </w:p>
    <w:p w:rsidR="00AB6206" w:rsidRDefault="002B727C" w:rsidP="00AB6206">
      <w:pPr>
        <w:rPr>
          <w:lang w:val="uk-UA"/>
        </w:rPr>
      </w:pPr>
      <w:r>
        <w:rPr>
          <w:lang w:val="uk-UA"/>
        </w:rPr>
        <w:t xml:space="preserve">Метод даного тесту є перевірка коректності роботи </w:t>
      </w:r>
      <w:r w:rsidR="00740CA0">
        <w:rPr>
          <w:lang w:val="uk-UA"/>
        </w:rPr>
        <w:t xml:space="preserve"> програми при</w:t>
      </w:r>
      <w:r>
        <w:rPr>
          <w:lang w:val="uk-UA"/>
        </w:rPr>
        <w:t xml:space="preserve"> використані методу Якобі. </w:t>
      </w:r>
      <w:commentRangeStart w:id="41"/>
      <w:r>
        <w:rPr>
          <w:lang w:val="uk-UA"/>
        </w:rPr>
        <w:t>Якщо обрати довільну систему для якої метод Якобі сходиться та натиснути кнопку «Знайти рішення», то</w:t>
      </w:r>
      <w:r w:rsidR="00C934CE">
        <w:rPr>
          <w:lang w:val="uk-UA"/>
        </w:rPr>
        <w:t xml:space="preserve"> </w:t>
      </w:r>
      <w:r>
        <w:rPr>
          <w:lang w:val="uk-UA"/>
        </w:rPr>
        <w:t>програма виведе наступне рішення</w:t>
      </w:r>
      <w:commentRangeEnd w:id="41"/>
      <w:r w:rsidR="00C934CE">
        <w:rPr>
          <w:rStyle w:val="af1"/>
        </w:rPr>
        <w:commentReference w:id="41"/>
      </w:r>
      <w:r>
        <w:rPr>
          <w:lang w:val="uk-UA"/>
        </w:rPr>
        <w:t>:</w:t>
      </w:r>
    </w:p>
    <w:p w:rsidR="002B727C" w:rsidRDefault="002B727C" w:rsidP="002B727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539A8E0" wp14:editId="401098FA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7C" w:rsidRDefault="002B727C" w:rsidP="002B727C">
      <w:pPr>
        <w:jc w:val="center"/>
        <w:rPr>
          <w:lang w:val="uk-UA"/>
        </w:rPr>
      </w:pPr>
      <w:commentRangeStart w:id="42"/>
      <w:r>
        <w:rPr>
          <w:lang w:val="uk-UA"/>
        </w:rPr>
        <w:t>Рисунок 5.5 — Вікно програми після коректного виконання методу Якобі</w:t>
      </w:r>
      <w:commentRangeEnd w:id="42"/>
      <w:r>
        <w:rPr>
          <w:rStyle w:val="af1"/>
        </w:rPr>
        <w:commentReference w:id="42"/>
      </w:r>
    </w:p>
    <w:p w:rsidR="009801BD" w:rsidRPr="009801BD" w:rsidRDefault="002B727C" w:rsidP="009801BD">
      <w:pPr>
        <w:rPr>
          <w:lang w:val="en-US"/>
        </w:rPr>
      </w:pPr>
      <w:r>
        <w:rPr>
          <w:lang w:val="uk-UA"/>
        </w:rPr>
        <w:t xml:space="preserve">Для перевірки </w:t>
      </w:r>
      <w:r w:rsidR="009801BD">
        <w:rPr>
          <w:lang w:val="uk-UA"/>
        </w:rPr>
        <w:t>коректності виконання скористаюся стороннім програмним забезпеченням</w:t>
      </w:r>
      <w:r w:rsidR="009801BD">
        <w:rPr>
          <w:lang w:val="en-US"/>
        </w:rPr>
        <w:t xml:space="preserve"> — MS Excel 2010:</w:t>
      </w:r>
    </w:p>
    <w:p w:rsidR="002B727C" w:rsidRPr="00AB6206" w:rsidRDefault="009801BD" w:rsidP="002B727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C9958C" wp14:editId="6B7AF6D2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1BD" w:rsidRDefault="009801BD" w:rsidP="009801BD">
      <w:pPr>
        <w:jc w:val="center"/>
        <w:rPr>
          <w:lang w:val="en-US"/>
        </w:rPr>
      </w:pPr>
      <w:r>
        <w:rPr>
          <w:lang w:val="uk-UA"/>
        </w:rPr>
        <w:t>Рисунок 5.</w:t>
      </w:r>
      <w:r>
        <w:rPr>
          <w:lang w:val="en-US"/>
        </w:rPr>
        <w:t>6</w:t>
      </w:r>
      <w:r>
        <w:rPr>
          <w:lang w:val="uk-UA"/>
        </w:rPr>
        <w:t xml:space="preserve">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 Excel 2010</w:t>
      </w:r>
    </w:p>
    <w:p w:rsidR="009801BD" w:rsidRDefault="00C934CE" w:rsidP="009801BD">
      <w:pPr>
        <w:jc w:val="left"/>
        <w:rPr>
          <w:lang w:val="uk-UA"/>
        </w:rPr>
      </w:pPr>
      <w:r>
        <w:rPr>
          <w:lang w:val="uk-UA"/>
        </w:rPr>
        <w:t>З</w:t>
      </w:r>
      <w:r w:rsidR="009801BD">
        <w:t xml:space="preserve"> </w:t>
      </w:r>
      <w:commentRangeStart w:id="43"/>
      <w:r w:rsidR="009801BD">
        <w:t xml:space="preserve">рисунку 5.5 та рисунку 5.6 </w:t>
      </w:r>
      <w:commentRangeEnd w:id="43"/>
      <w:r w:rsidR="009801BD">
        <w:rPr>
          <w:rStyle w:val="af1"/>
        </w:rPr>
        <w:commentReference w:id="43"/>
      </w:r>
      <w:r w:rsidR="009801BD">
        <w:rPr>
          <w:lang w:val="uk-UA"/>
        </w:rPr>
        <w:t xml:space="preserve"> </w:t>
      </w:r>
      <w:r>
        <w:rPr>
          <w:lang w:val="uk-UA"/>
        </w:rPr>
        <w:t xml:space="preserve">стає очевидним, що </w:t>
      </w:r>
      <w:r w:rsidR="009801BD">
        <w:rPr>
          <w:lang w:val="uk-UA"/>
        </w:rPr>
        <w:t>програма працює коректно при використані методу Якобі.</w:t>
      </w:r>
    </w:p>
    <w:p w:rsidR="009801BD" w:rsidRDefault="009801BD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801BD" w:rsidRPr="009801BD" w:rsidRDefault="00F86A79" w:rsidP="00F86A79">
      <w:pPr>
        <w:pStyle w:val="4"/>
        <w:rPr>
          <w:lang w:val="uk-UA"/>
        </w:rPr>
      </w:pPr>
      <w:bookmarkStart w:id="44" w:name="_Toc450508238"/>
      <w:r>
        <w:rPr>
          <w:lang w:val="uk-UA"/>
        </w:rPr>
        <w:lastRenderedPageBreak/>
        <w:t xml:space="preserve">Перевірка коректності </w:t>
      </w:r>
      <w:r w:rsidR="00364F0B">
        <w:rPr>
          <w:lang w:val="uk-UA"/>
        </w:rPr>
        <w:t xml:space="preserve">виконання програми при використані </w:t>
      </w:r>
      <w:r>
        <w:rPr>
          <w:lang w:val="uk-UA"/>
        </w:rPr>
        <w:t>методу Гауса-Зейделя</w:t>
      </w:r>
      <w:bookmarkEnd w:id="44"/>
    </w:p>
    <w:p w:rsidR="00AB6206" w:rsidRDefault="00594A75" w:rsidP="00AB6206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 w:rsidR="00740CA0">
        <w:rPr>
          <w:lang w:val="uk-UA"/>
        </w:rPr>
        <w:t>коректності роботи  програми при</w:t>
      </w:r>
      <w:r w:rsidR="00C934CE">
        <w:rPr>
          <w:lang w:val="uk-UA"/>
        </w:rPr>
        <w:t xml:space="preserve"> використані методу Гауса-Зейделя</w:t>
      </w:r>
      <w:r w:rsidRPr="00594A75">
        <w:rPr>
          <w:lang w:val="uk-UA"/>
        </w:rPr>
        <w:t xml:space="preserve">. </w:t>
      </w:r>
      <w:commentRangeStart w:id="45"/>
      <w:r w:rsidRPr="00594A75">
        <w:rPr>
          <w:lang w:val="uk-UA"/>
        </w:rPr>
        <w:t xml:space="preserve">Якщо обрати довільну систему для якої метод </w:t>
      </w:r>
      <w:r w:rsidR="00C934CE">
        <w:rPr>
          <w:lang w:val="uk-UA"/>
        </w:rPr>
        <w:t>Гауса-Зейделя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5"/>
      <w:r w:rsidR="00C934CE">
        <w:rPr>
          <w:rStyle w:val="af1"/>
        </w:rPr>
        <w:commentReference w:id="45"/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75BC3C2" wp14:editId="4671D1DA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commentRangeStart w:id="46"/>
      <w:r>
        <w:rPr>
          <w:lang w:val="uk-UA"/>
        </w:rPr>
        <w:t xml:space="preserve">Рисунок 5.7 — Вікно програми після коректного виконання методу </w:t>
      </w:r>
      <w:commentRangeEnd w:id="46"/>
      <w:r>
        <w:rPr>
          <w:rStyle w:val="af1"/>
        </w:rPr>
        <w:commentReference w:id="46"/>
      </w:r>
      <w:r>
        <w:rPr>
          <w:lang w:val="uk-UA"/>
        </w:rPr>
        <w:br/>
        <w:t>Гауса-Зейделя</w:t>
      </w:r>
    </w:p>
    <w:p w:rsidR="00C934CE" w:rsidRDefault="00C934CE" w:rsidP="00C934CE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C934CE" w:rsidRDefault="00C934CE" w:rsidP="00C934CE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8C7303" wp14:editId="0224F344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C934CE" w:rsidP="00C934CE">
      <w:pPr>
        <w:jc w:val="center"/>
        <w:rPr>
          <w:lang w:val="uk-UA"/>
        </w:rPr>
      </w:pPr>
      <w:r>
        <w:rPr>
          <w:lang w:val="uk-UA"/>
        </w:rPr>
        <w:t xml:space="preserve">Рисунок 5.8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 Excel 2010</w:t>
      </w:r>
    </w:p>
    <w:p w:rsidR="00364F0B" w:rsidRDefault="00C934CE" w:rsidP="00C934CE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commentRangeStart w:id="47"/>
      <w:r>
        <w:t>рисунку 5.</w:t>
      </w:r>
      <w:r>
        <w:rPr>
          <w:lang w:val="uk-UA"/>
        </w:rPr>
        <w:t>7</w:t>
      </w:r>
      <w:r>
        <w:t xml:space="preserve"> та рисунку 5.</w:t>
      </w:r>
      <w:r>
        <w:rPr>
          <w:lang w:val="uk-UA"/>
        </w:rPr>
        <w:t>8</w:t>
      </w:r>
      <w:r>
        <w:t xml:space="preserve"> </w:t>
      </w:r>
      <w:commentRangeEnd w:id="47"/>
      <w:r>
        <w:rPr>
          <w:rStyle w:val="af1"/>
        </w:rPr>
        <w:commentReference w:id="47"/>
      </w:r>
      <w:r>
        <w:rPr>
          <w:lang w:val="uk-UA"/>
        </w:rPr>
        <w:t xml:space="preserve"> стає очевидним, що програма працює коректно при використані методу </w:t>
      </w:r>
      <w:r w:rsidR="00A70A06">
        <w:rPr>
          <w:lang w:val="uk-UA"/>
        </w:rPr>
        <w:t>Гауса-Зейделя</w:t>
      </w:r>
      <w:r>
        <w:rPr>
          <w:lang w:val="uk-UA"/>
        </w:rPr>
        <w:t>.</w:t>
      </w:r>
    </w:p>
    <w:p w:rsidR="00364F0B" w:rsidRDefault="00364F0B" w:rsidP="00364F0B">
      <w:pPr>
        <w:rPr>
          <w:lang w:val="uk-UA"/>
        </w:rPr>
      </w:pPr>
      <w:r>
        <w:rPr>
          <w:lang w:val="uk-UA"/>
        </w:rPr>
        <w:br w:type="page"/>
      </w:r>
    </w:p>
    <w:p w:rsidR="00C934CE" w:rsidRDefault="00364F0B" w:rsidP="00364F0B">
      <w:pPr>
        <w:pStyle w:val="4"/>
        <w:rPr>
          <w:lang w:val="uk-UA"/>
        </w:rPr>
      </w:pPr>
      <w:bookmarkStart w:id="48" w:name="_Toc450508239"/>
      <w:r>
        <w:rPr>
          <w:lang w:val="uk-UA"/>
        </w:rPr>
        <w:lastRenderedPageBreak/>
        <w:t>Перевірка коректності виконання програми при використані методу градієнтного спуску</w:t>
      </w:r>
      <w:bookmarkEnd w:id="48"/>
    </w:p>
    <w:p w:rsidR="00364F0B" w:rsidRDefault="00364F0B" w:rsidP="00364F0B">
      <w:pPr>
        <w:rPr>
          <w:lang w:val="uk-UA"/>
        </w:rPr>
      </w:pPr>
      <w:r w:rsidRPr="00594A75">
        <w:rPr>
          <w:lang w:val="uk-UA"/>
        </w:rPr>
        <w:t xml:space="preserve">Метод даного тесту є перевірка </w:t>
      </w:r>
      <w:r>
        <w:rPr>
          <w:lang w:val="uk-UA"/>
        </w:rPr>
        <w:t>коректності роботи  програми при використані методу градієнтного спуску</w:t>
      </w:r>
      <w:r w:rsidRPr="00594A75">
        <w:rPr>
          <w:lang w:val="uk-UA"/>
        </w:rPr>
        <w:t xml:space="preserve">. </w:t>
      </w:r>
      <w:commentRangeStart w:id="49"/>
      <w:r w:rsidRPr="00594A75">
        <w:rPr>
          <w:lang w:val="uk-UA"/>
        </w:rPr>
        <w:t xml:space="preserve">Якщо обрати довільну систему для якої метод </w:t>
      </w:r>
      <w:r w:rsidR="006D2BB2">
        <w:rPr>
          <w:lang w:val="uk-UA"/>
        </w:rPr>
        <w:t>градієнтного спуску</w:t>
      </w:r>
      <w:r w:rsidRPr="00594A75">
        <w:rPr>
          <w:lang w:val="uk-UA"/>
        </w:rPr>
        <w:t xml:space="preserve"> сходиться та натиснути кнопку «Знайти рішення», то програма виведе наступне рішення:</w:t>
      </w:r>
      <w:commentRangeEnd w:id="49"/>
      <w:r>
        <w:rPr>
          <w:rStyle w:val="af1"/>
        </w:rPr>
        <w:commentReference w:id="49"/>
      </w:r>
    </w:p>
    <w:p w:rsidR="00364F0B" w:rsidRDefault="006D2BB2" w:rsidP="006D2BB2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951B84" wp14:editId="194D906B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E" w:rsidRDefault="006D2BB2" w:rsidP="006D2BB2">
      <w:pPr>
        <w:jc w:val="center"/>
        <w:rPr>
          <w:lang w:val="uk-UA"/>
        </w:rPr>
      </w:pPr>
      <w:commentRangeStart w:id="50"/>
      <w:r>
        <w:rPr>
          <w:lang w:val="uk-UA"/>
        </w:rPr>
        <w:t xml:space="preserve">Рисунок 5.9 — Вікно програми після коректного виконання методу </w:t>
      </w:r>
      <w:commentRangeEnd w:id="50"/>
      <w:r>
        <w:rPr>
          <w:rStyle w:val="af1"/>
        </w:rPr>
        <w:commentReference w:id="50"/>
      </w:r>
      <w:r w:rsidR="00A70A06">
        <w:rPr>
          <w:lang w:val="uk-UA"/>
        </w:rPr>
        <w:br/>
        <w:t>градієнтного спуску</w:t>
      </w:r>
    </w:p>
    <w:p w:rsidR="00A70A06" w:rsidRDefault="00A70A06" w:rsidP="00A70A06">
      <w:pPr>
        <w:rPr>
          <w:lang w:val="uk-UA"/>
        </w:rPr>
      </w:pPr>
      <w:r w:rsidRPr="00C934CE">
        <w:rPr>
          <w:lang w:val="uk-UA"/>
        </w:rPr>
        <w:t>Для перевірки коректності виконання скористаюся стороннім програмним забезпеченням — MS Excel 2010:</w:t>
      </w:r>
    </w:p>
    <w:p w:rsidR="006D2BB2" w:rsidRDefault="00A70A06" w:rsidP="00A70A06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FAA0DD8" wp14:editId="49E2016B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A06" w:rsidRDefault="00A70A06" w:rsidP="00A70A06">
      <w:pPr>
        <w:jc w:val="center"/>
        <w:rPr>
          <w:lang w:val="uk-UA"/>
        </w:rPr>
      </w:pPr>
      <w:r>
        <w:rPr>
          <w:lang w:val="uk-UA"/>
        </w:rPr>
        <w:t xml:space="preserve">Рисунок 5.10 — </w:t>
      </w:r>
      <w:r w:rsidRPr="009801BD">
        <w:rPr>
          <w:lang w:val="uk-UA"/>
        </w:rPr>
        <w:t>Результат обчислення</w:t>
      </w:r>
      <w:r>
        <w:rPr>
          <w:lang w:val="uk-UA"/>
        </w:rPr>
        <w:t xml:space="preserve"> відповіді в </w:t>
      </w:r>
      <w:r>
        <w:rPr>
          <w:lang w:val="en-US"/>
        </w:rPr>
        <w:t>MS Excel 2010</w:t>
      </w:r>
    </w:p>
    <w:p w:rsidR="00A70A06" w:rsidRDefault="00A70A06" w:rsidP="00A70A06">
      <w:pPr>
        <w:jc w:val="left"/>
        <w:rPr>
          <w:lang w:val="uk-UA"/>
        </w:rPr>
      </w:pPr>
      <w:r>
        <w:rPr>
          <w:lang w:val="uk-UA"/>
        </w:rPr>
        <w:t>З</w:t>
      </w:r>
      <w:r>
        <w:t xml:space="preserve"> </w:t>
      </w:r>
      <w:commentRangeStart w:id="51"/>
      <w:r>
        <w:t>рисунку 5.</w:t>
      </w:r>
      <w:r>
        <w:rPr>
          <w:lang w:val="uk-UA"/>
        </w:rPr>
        <w:t>9</w:t>
      </w:r>
      <w:r>
        <w:t xml:space="preserve"> та рисунку 5.</w:t>
      </w:r>
      <w:r>
        <w:rPr>
          <w:lang w:val="uk-UA"/>
        </w:rPr>
        <w:t>10</w:t>
      </w:r>
      <w:r>
        <w:t xml:space="preserve"> </w:t>
      </w:r>
      <w:commentRangeEnd w:id="51"/>
      <w:r>
        <w:rPr>
          <w:rStyle w:val="af1"/>
        </w:rPr>
        <w:commentReference w:id="51"/>
      </w:r>
      <w:r>
        <w:rPr>
          <w:lang w:val="uk-UA"/>
        </w:rPr>
        <w:t xml:space="preserve"> стає очевидним, що програма працює коректно при використані методу градієнтного спуску.</w:t>
      </w:r>
    </w:p>
    <w:p w:rsidR="00A70A06" w:rsidRPr="00C934CE" w:rsidRDefault="00A70A06" w:rsidP="00A70A06">
      <w:pPr>
        <w:jc w:val="center"/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52" w:name="_Toc450508240"/>
      <w:r w:rsidRPr="00AE264C">
        <w:rPr>
          <w:lang w:val="uk-UA"/>
        </w:rPr>
        <w:lastRenderedPageBreak/>
        <w:t>Інструкція користувача</w:t>
      </w:r>
      <w:bookmarkEnd w:id="52"/>
    </w:p>
    <w:p w:rsidR="007864C5" w:rsidRPr="00AE264C" w:rsidRDefault="007864C5" w:rsidP="007864C5">
      <w:pPr>
        <w:pStyle w:val="2"/>
        <w:rPr>
          <w:lang w:val="uk-UA"/>
        </w:rPr>
      </w:pPr>
      <w:bookmarkStart w:id="53" w:name="_Toc450508241"/>
      <w:r w:rsidRPr="00AE264C">
        <w:rPr>
          <w:lang w:val="uk-UA"/>
        </w:rPr>
        <w:t>Робота з програмою</w:t>
      </w:r>
      <w:bookmarkEnd w:id="53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>Далі за допомогою лічильника з назвою «Розмір системи» шляхом натиску на стрілки або введенням числа з клавіатури необхідно виставити розмір системи, що буде оброблятися програмою (Рисунок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невалідними даними в червоний колір (Рисунок 6.4). Для того щоб можна було продовжити виконання роботи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невірного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 xml:space="preserve">буде виведено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606D67" w:rsidP="00606D67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F5CA76" wp14:editId="4E6501A2">
            <wp:extent cx="3780000" cy="252938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commentRangeStart w:id="54"/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  <w:commentRangeEnd w:id="54"/>
      <w:r>
        <w:rPr>
          <w:rStyle w:val="af1"/>
        </w:rPr>
        <w:commentReference w:id="54"/>
      </w:r>
    </w:p>
    <w:p w:rsidR="00801780" w:rsidRDefault="00801780" w:rsidP="0080178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A08FB50" wp14:editId="659DF617">
            <wp:extent cx="3780000" cy="283249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>Рисунок 6.8 — Приклад введення графіку системи для якої обраний метод  сходиться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583294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7F6BBE0" wp14:editId="4F927350">
            <wp:extent cx="3780000" cy="2842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583294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05EB654" wp14:editId="0C858E6F">
            <wp:extent cx="3780000" cy="2842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commentRangeStart w:id="55"/>
      <w:r w:rsidR="00FE2955">
        <w:rPr>
          <w:lang w:val="uk-UA"/>
        </w:rPr>
        <w:t>Рисунок (6.8) після масштабування</w:t>
      </w:r>
      <w:commentRangeEnd w:id="55"/>
      <w:r w:rsidR="00FE2955">
        <w:rPr>
          <w:rStyle w:val="af1"/>
        </w:rPr>
        <w:commentReference w:id="55"/>
      </w:r>
    </w:p>
    <w:p w:rsidR="00583294" w:rsidRDefault="000D57EE" w:rsidP="00FE2955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56" w:name="_Toc450508242"/>
      <w:r w:rsidRPr="00AE264C">
        <w:rPr>
          <w:lang w:val="uk-UA"/>
        </w:rPr>
        <w:lastRenderedPageBreak/>
        <w:t>Формат вхідних та вихідних даних</w:t>
      </w:r>
      <w:bookmarkEnd w:id="56"/>
    </w:p>
    <w:p w:rsidR="007864C5" w:rsidRDefault="007A7327" w:rsidP="007864C5">
      <w:pPr>
        <w:rPr>
          <w:lang w:val="uk-UA"/>
        </w:rPr>
      </w:pPr>
      <w:r>
        <w:rPr>
          <w:lang w:val="uk-UA"/>
        </w:rPr>
        <w:t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числа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57" w:name="_Toc450508243"/>
      <w:r w:rsidRPr="00AE264C">
        <w:rPr>
          <w:lang w:val="uk-UA"/>
        </w:rPr>
        <w:t>Системні вимоги</w:t>
      </w:r>
      <w:bookmarkEnd w:id="57"/>
      <w:r w:rsidRPr="00AE264C">
        <w:rPr>
          <w:webHidden/>
          <w:lang w:val="uk-UA"/>
        </w:rP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 D или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 xml:space="preserve">для </w:t>
            </w:r>
            <w:r w:rsidRPr="001A7005">
              <w:rPr>
                <w:lang w:val="ru-RU"/>
              </w:rPr>
              <w:t>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 xml:space="preserve">для </w:t>
            </w:r>
            <w:r w:rsidRPr="001A7005">
              <w:rPr>
                <w:lang w:val="ru-RU"/>
              </w:rPr>
              <w:t>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commentRangeStart w:id="58"/>
            <w:r>
              <w:t>1024х768 або краще</w:t>
            </w:r>
            <w:commentRangeEnd w:id="58"/>
            <w:r>
              <w:rPr>
                <w:rStyle w:val="af1"/>
                <w:lang w:val="ru-RU"/>
              </w:rPr>
              <w:commentReference w:id="58"/>
            </w:r>
          </w:p>
        </w:tc>
      </w:tr>
      <w:tr w:rsidR="001A7005" w:rsidTr="00A11349">
        <w:tc>
          <w:tcPr>
            <w:tcW w:w="3473" w:type="dxa"/>
            <w:vAlign w:val="center"/>
          </w:tcPr>
          <w:p w:rsidR="001A7005" w:rsidRDefault="001A700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1A7005" w:rsidRPr="001A7005" w:rsidRDefault="001A700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426623" w:rsidTr="00A11349">
        <w:tc>
          <w:tcPr>
            <w:tcW w:w="3473" w:type="dxa"/>
            <w:vAlign w:val="center"/>
          </w:tcPr>
          <w:p w:rsidR="00426623" w:rsidRDefault="00426623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59" w:name="_Toc450508244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59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Дана програма працює коректно для будь-яких вхідних даних, про що свідчать численні тести на яких провірялася програма. 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вхідні дані, які вводить користувач, ретельно провіряються на валідність і лише потім подаються на обробку програмі.</w:t>
      </w:r>
    </w:p>
    <w:p w:rsidR="00024B54" w:rsidRDefault="00A44C50" w:rsidP="00A446F4">
      <w:pPr>
        <w:rPr>
          <w:lang w:val="uk-UA"/>
        </w:rPr>
      </w:pPr>
      <w:r>
        <w:rPr>
          <w:lang w:val="uk-UA"/>
        </w:rPr>
        <w:t>Під</w:t>
      </w:r>
      <w:r w:rsidR="00024B54" w:rsidRPr="00024B54">
        <w:rPr>
          <w:lang w:val="uk-UA"/>
        </w:rPr>
        <w:t xml:space="preserve"> час дослідження представлених </w:t>
      </w:r>
      <w:r w:rsidR="00024B54">
        <w:rPr>
          <w:lang w:val="uk-UA"/>
        </w:rPr>
        <w:t xml:space="preserve">ітераційних </w:t>
      </w:r>
      <w:r w:rsidR="00024B54" w:rsidRPr="00024B54">
        <w:rPr>
          <w:lang w:val="uk-UA"/>
        </w:rPr>
        <w:t xml:space="preserve">алгоритмів </w:t>
      </w:r>
      <w:r w:rsidR="00024B54">
        <w:rPr>
          <w:lang w:val="uk-UA"/>
        </w:rPr>
        <w:t>знаходження</w:t>
      </w:r>
      <w:r>
        <w:rPr>
          <w:lang w:val="uk-UA"/>
        </w:rPr>
        <w:t xml:space="preserve"> розв’язки</w:t>
      </w:r>
      <w:r w:rsidR="00024B54">
        <w:rPr>
          <w:lang w:val="uk-UA"/>
        </w:rPr>
        <w:t xml:space="preserve"> СЛАР</w:t>
      </w:r>
      <w:r w:rsidR="00024B54" w:rsidRPr="00024B54">
        <w:rPr>
          <w:lang w:val="uk-UA"/>
        </w:rPr>
        <w:t>, були виявлені наступні особливості алгоритмів:</w:t>
      </w:r>
    </w:p>
    <w:p w:rsidR="00024B54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>Для всіх розглянутих алгоритмів існує певна умова збіжності (діагональний перевіс елементів, симетричність, додатньо визначеність), що значено звужу</w:t>
      </w:r>
      <w:r w:rsidR="00AC4025">
        <w:rPr>
          <w:lang w:val="uk-UA"/>
        </w:rPr>
        <w:t>є коло задач</w:t>
      </w:r>
      <w:r w:rsidRPr="00A44C50">
        <w:rPr>
          <w:lang w:val="uk-UA"/>
        </w:rPr>
        <w:t>, що може вирішувати той чи інший метод.</w:t>
      </w:r>
    </w:p>
    <w:p w:rsidR="00A11349" w:rsidRPr="00A44C50" w:rsidRDefault="00A11349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Не дивлячись на те, що ітераційні методи Якобі та Гауса-Зейделя досить схожі, але вони сильно різняться швидкодією. Під час тестування програми  було виявлено, що метод Гауса-Зейделя виконує в 1,5 - 2 рази менше ітерацій, ніж метод Якобі на аналогічних вхідних даних. Це можна пояснити тим, що в методі Гауса-Зейделя на черговій ітерації використовуються не лише значення невідомих знайдених на минулій ітерації, а й </w:t>
      </w:r>
      <w:r w:rsidR="00A44C50" w:rsidRPr="00A44C50">
        <w:rPr>
          <w:lang w:val="uk-UA"/>
        </w:rPr>
        <w:t>значення, що були отримані на поточній ітерації.</w:t>
      </w:r>
    </w:p>
    <w:p w:rsidR="00A44C50" w:rsidRPr="00A44C50" w:rsidRDefault="00A44C50" w:rsidP="00A44C50">
      <w:pPr>
        <w:pStyle w:val="a3"/>
        <w:numPr>
          <w:ilvl w:val="0"/>
          <w:numId w:val="33"/>
        </w:numPr>
        <w:rPr>
          <w:lang w:val="uk-UA"/>
        </w:rPr>
      </w:pPr>
      <w:r w:rsidRPr="00A44C50">
        <w:rPr>
          <w:lang w:val="uk-UA"/>
        </w:rPr>
        <w:t xml:space="preserve">Принциповою перевагою методу Якобі над всіма іншими методами є те, що операція обчислення наступного наближення </w:t>
      </w:r>
      <w:r w:rsidR="00AC4025">
        <w:rPr>
          <w:lang w:val="uk-UA"/>
        </w:rPr>
        <w:t xml:space="preserve">для </w:t>
      </w:r>
      <w:r w:rsidRPr="00A44C50">
        <w:rPr>
          <w:lang w:val="uk-UA"/>
        </w:rPr>
        <w:t xml:space="preserve">кожної невідомої є незалежною </w:t>
      </w:r>
      <w:r>
        <w:rPr>
          <w:lang w:val="uk-UA"/>
        </w:rPr>
        <w:t xml:space="preserve">і її можна виконувати окремо </w:t>
      </w:r>
      <w:commentRangeStart w:id="60"/>
      <w:r>
        <w:rPr>
          <w:lang w:val="uk-UA"/>
        </w:rPr>
        <w:t>для кожної невідомої</w:t>
      </w:r>
      <w:commentRangeEnd w:id="60"/>
      <w:r w:rsidR="00AC4025">
        <w:rPr>
          <w:rStyle w:val="af1"/>
        </w:rPr>
        <w:commentReference w:id="60"/>
      </w:r>
      <w:r>
        <w:rPr>
          <w:lang w:val="uk-UA"/>
        </w:rPr>
        <w:t xml:space="preserve">. Тому можна значно збільшити швидкість </w:t>
      </w:r>
      <w:r w:rsidR="00AC4025">
        <w:rPr>
          <w:lang w:val="uk-UA"/>
        </w:rPr>
        <w:t>виконання програми</w:t>
      </w:r>
      <w:r>
        <w:rPr>
          <w:lang w:val="uk-UA"/>
        </w:rPr>
        <w:t xml:space="preserve"> шляхом </w:t>
      </w:r>
      <w:r w:rsidRPr="00A44C50">
        <w:rPr>
          <w:lang w:val="uk-UA"/>
        </w:rPr>
        <w:t xml:space="preserve">розпаралелення </w:t>
      </w:r>
      <w:r>
        <w:rPr>
          <w:lang w:val="uk-UA"/>
        </w:rPr>
        <w:t xml:space="preserve">процедури знаходження наступного наближення. </w:t>
      </w:r>
    </w:p>
    <w:p w:rsidR="00781BE3" w:rsidRDefault="00781BE3" w:rsidP="00781BE3">
      <w:pPr>
        <w:pStyle w:val="-"/>
      </w:pPr>
      <w:bookmarkStart w:id="61" w:name="_Toc450508245"/>
      <w:r>
        <w:lastRenderedPageBreak/>
        <w:t>Висновки</w:t>
      </w:r>
      <w:bookmarkEnd w:id="61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DA54DD">
        <w:rPr>
          <w:lang w:val="uk-UA"/>
        </w:rPr>
        <w:t xml:space="preserve"> практичних навичок з алгоритмізації  </w:t>
      </w:r>
      <w:commentRangeStart w:id="62"/>
      <w:r w:rsidR="00DA54DD">
        <w:rPr>
          <w:lang w:val="uk-UA"/>
        </w:rPr>
        <w:t>прикладних задач з лінійної алгебри та аналітичної геометрії</w:t>
      </w:r>
      <w:commentRangeEnd w:id="62"/>
      <w:r w:rsidR="00DA54DD">
        <w:rPr>
          <w:rStyle w:val="af1"/>
        </w:rPr>
        <w:commentReference w:id="62"/>
      </w:r>
      <w:r w:rsidRPr="00737B8E">
        <w:rPr>
          <w:lang w:val="uk-UA"/>
        </w:rPr>
        <w:t>.</w:t>
      </w:r>
    </w:p>
    <w:p w:rsidR="00E1111D" w:rsidRDefault="00DA54DD" w:rsidP="003F123D">
      <w:pPr>
        <w:rPr>
          <w:lang w:val="en-US"/>
        </w:rPr>
      </w:pPr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commentRangeStart w:id="63"/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  <w:commentRangeEnd w:id="63"/>
      <w:r w:rsidR="00A32AA6">
        <w:rPr>
          <w:rStyle w:val="af1"/>
        </w:rPr>
        <w:commentReference w:id="63"/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незалежну підзадачу.</w:t>
      </w:r>
    </w:p>
    <w:p w:rsidR="00781BE3" w:rsidRDefault="00781BE3" w:rsidP="00781BE3">
      <w:pPr>
        <w:pStyle w:val="-"/>
      </w:pPr>
      <w:bookmarkStart w:id="64" w:name="_Toc450508246"/>
      <w:r>
        <w:lastRenderedPageBreak/>
        <w:t>Перелік посилань</w:t>
      </w:r>
      <w:bookmarkEnd w:id="64"/>
    </w:p>
    <w:p w:rsidR="00357678" w:rsidRDefault="00357678">
      <w:pPr>
        <w:spacing w:after="200" w:line="276" w:lineRule="auto"/>
        <w:ind w:firstLine="0"/>
        <w:jc w:val="left"/>
      </w:pPr>
      <w:r>
        <w:br w:type="page"/>
      </w: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65" w:name="_Toc445079272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65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357678">
        <w:rPr>
          <w:i/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357678">
        <w:rPr>
          <w:i/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6935BD" w:rsidRDefault="00A165C7" w:rsidP="00A165C7">
      <w:pPr>
        <w:pStyle w:val="af8"/>
      </w:pPr>
      <w:r w:rsidRPr="006935BD">
        <w:lastRenderedPageBreak/>
        <w:t>Додаток Б Тексти програмного коду</w:t>
      </w:r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685" w:rsidRDefault="00D02685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02685" w:rsidRPr="002951FA" w:rsidRDefault="00D0268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D02685" w:rsidRDefault="00D02685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en-US"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D02685" w:rsidRPr="00963B6B" w:rsidRDefault="00963B6B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D02685" w:rsidRDefault="00D02685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D02685" w:rsidRPr="002951FA" w:rsidRDefault="00D02685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D02685" w:rsidRDefault="00D02685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en-US"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D02685" w:rsidRPr="00963B6B" w:rsidRDefault="00963B6B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bookmarkStart w:id="66" w:name="_GoBack"/>
      <w:bookmarkEnd w:id="66"/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685" w:rsidRDefault="00D0268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02685" w:rsidRDefault="00D0268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D02685" w:rsidRDefault="00D02685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D02685" w:rsidRDefault="00D02685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685" w:rsidRDefault="00D02685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02685" w:rsidRDefault="00D02685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D02685" w:rsidRDefault="00D02685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D02685" w:rsidRDefault="00D02685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685" w:rsidRPr="004F7D6A" w:rsidRDefault="00D02685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="00963B6B">
                              <w:rPr>
                                <w:i/>
                                <w:lang w:val="en-US"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D02685" w:rsidRPr="00963B6B" w:rsidRDefault="00963B6B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D02685" w:rsidRDefault="00D0268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D02685" w:rsidRDefault="00D02685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D02685" w:rsidRDefault="00D02685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D02685" w:rsidRPr="004F7D6A" w:rsidRDefault="00D02685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="00963B6B">
                        <w:rPr>
                          <w:i/>
                          <w:lang w:val="en-US"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D02685" w:rsidRPr="00963B6B" w:rsidRDefault="00963B6B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D02685" w:rsidRDefault="00D02685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D02685" w:rsidRDefault="00D02685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D02685" w:rsidRDefault="00D02685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Utilities.h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</w:t>
      </w:r>
      <w:r>
        <w:rPr>
          <w:lang w:val="en-US"/>
        </w:rPr>
        <w:t>.cpp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</w:t>
      </w:r>
      <w:r>
        <w:rPr>
          <w:lang w:val="en-US"/>
        </w:rPr>
        <w:t>.cpp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commentRangeStart w:id="67"/>
      <w:r>
        <w:rPr>
          <w:lang w:val="uk-UA"/>
        </w:rPr>
        <w:t>Файл «</w:t>
      </w:r>
      <w:r>
        <w:rPr>
          <w:lang w:val="en-US"/>
        </w:rPr>
        <w:t>Home</w:t>
      </w:r>
      <w:r>
        <w:rPr>
          <w:lang w:val="en-US"/>
        </w:rPr>
        <w:t>.h</w:t>
      </w:r>
      <w:r>
        <w:t>»</w:t>
      </w:r>
      <w:commentRangeEnd w:id="67"/>
      <w:r>
        <w:rPr>
          <w:rStyle w:val="af1"/>
        </w:rPr>
        <w:commentReference w:id="67"/>
      </w: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</w:t>
      </w:r>
      <w:r>
        <w:rPr>
          <w:lang w:val="en-US"/>
        </w:rPr>
        <w:t>.</w:t>
      </w:r>
      <w:r>
        <w:rPr>
          <w:lang w:val="uk-UA"/>
        </w:rPr>
        <w:t>с</w:t>
      </w:r>
      <w:r>
        <w:rPr>
          <w:lang w:val="en-US"/>
        </w:rPr>
        <w:t>pp</w:t>
      </w:r>
      <w: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A165C7">
      <w:headerReference w:type="default" r:id="rId33"/>
      <w:pgSz w:w="11906" w:h="16838" w:code="9"/>
      <w:pgMar w:top="1134" w:right="567" w:bottom="1134" w:left="1134" w:header="709" w:footer="709" w:gutter="0"/>
      <w:pgNumType w:start="4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Саша" w:date="2016-05-07T20:15:00Z" w:initials="С">
    <w:p w:rsidR="00D02685" w:rsidRDefault="00D02685">
      <w:pPr>
        <w:pStyle w:val="af2"/>
      </w:pPr>
      <w:r>
        <w:rPr>
          <w:rStyle w:val="af1"/>
        </w:rPr>
        <w:annotationRef/>
      </w:r>
      <w:r>
        <w:t>Добавити посилання.</w:t>
      </w:r>
    </w:p>
  </w:comment>
  <w:comment w:id="6" w:author="Саша" w:date="2016-05-07T20:20:00Z" w:initials="С">
    <w:p w:rsidR="00D02685" w:rsidRDefault="00D02685">
      <w:pPr>
        <w:pStyle w:val="af2"/>
      </w:pPr>
      <w:r>
        <w:rPr>
          <w:rStyle w:val="af1"/>
        </w:rPr>
        <w:annotationRef/>
      </w:r>
      <w:r>
        <w:t>Добавити 2 силки.</w:t>
      </w:r>
    </w:p>
  </w:comment>
  <w:comment w:id="7" w:author="Саша" w:date="2016-05-07T20:21:00Z" w:initials="С">
    <w:p w:rsidR="00D02685" w:rsidRDefault="00D02685">
      <w:pPr>
        <w:pStyle w:val="af2"/>
      </w:pPr>
      <w:r>
        <w:rPr>
          <w:rStyle w:val="af1"/>
        </w:rPr>
        <w:annotationRef/>
      </w:r>
      <w:r>
        <w:t>Повтор. Норма?</w:t>
      </w:r>
    </w:p>
  </w:comment>
  <w:comment w:id="9" w:author="Саша" w:date="2016-05-07T20:40:00Z" w:initials="С">
    <w:p w:rsidR="00D02685" w:rsidRPr="0009068D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взагалі можна</w:t>
      </w:r>
    </w:p>
  </w:comment>
  <w:comment w:id="12" w:author="Саша" w:date="2016-05-08T10:01:00Z" w:initials="С">
    <w:p w:rsidR="00D02685" w:rsidRPr="00F24874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ПРИДУМАТИ</w:t>
      </w:r>
    </w:p>
  </w:comment>
  <w:comment w:id="13" w:author="Саша" w:date="2016-05-08T10:02:00Z" w:initials="С">
    <w:p w:rsidR="00D02685" w:rsidRPr="00F215B3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КУДА її?</w:t>
      </w:r>
    </w:p>
  </w:comment>
  <w:comment w:id="15" w:author="Саша" w:date="2016-05-08T09:41:00Z" w:initials="С">
    <w:p w:rsidR="00D02685" w:rsidRPr="00D918C5" w:rsidRDefault="00D02685" w:rsidP="00D918C5">
      <w:pPr>
        <w:pStyle w:val="af2"/>
        <w:ind w:firstLine="0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Розписати</w:t>
      </w:r>
    </w:p>
  </w:comment>
  <w:comment w:id="16" w:author="Саша" w:date="2016-05-08T09:41:00Z" w:initials="С">
    <w:p w:rsidR="00D02685" w:rsidRPr="00D918C5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Розписати</w:t>
      </w:r>
    </w:p>
  </w:comment>
  <w:comment w:id="17" w:author="Саша" w:date="2016-05-08T09:43:00Z" w:initials="С">
    <w:p w:rsidR="00D02685" w:rsidRPr="00D918C5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Розписати</w:t>
      </w:r>
    </w:p>
  </w:comment>
  <w:comment w:id="19" w:author="Саша" w:date="2016-05-08T09:48:00Z" w:initials="С">
    <w:p w:rsidR="00D02685" w:rsidRPr="00E45DAC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ДОПИСАТИ</w:t>
      </w:r>
    </w:p>
  </w:comment>
  <w:comment w:id="20" w:author="Саша" w:date="2016-05-08T09:52:00Z" w:initials="С">
    <w:p w:rsidR="00D02685" w:rsidRPr="00E45DAC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Розписати</w:t>
      </w:r>
    </w:p>
  </w:comment>
  <w:comment w:id="25" w:author="Саша" w:date="2016-05-08T10:41:00Z" w:initials="С">
    <w:p w:rsidR="00D02685" w:rsidRPr="00035A0F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26" w:author="Саша" w:date="2016-05-08T10:47:00Z" w:initials="С">
    <w:p w:rsidR="00D02685" w:rsidRPr="00035A0F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?</w:t>
      </w:r>
    </w:p>
  </w:comment>
  <w:comment w:id="28" w:author="Саша" w:date="2016-05-08T10:52:00Z" w:initials="С">
    <w:p w:rsidR="00D02685" w:rsidRPr="00035A0F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ПІДПИС</w:t>
      </w:r>
    </w:p>
  </w:comment>
  <w:comment w:id="29" w:author="Саша" w:date="2016-05-08T11:02:00Z" w:initials="С">
    <w:p w:rsidR="00D02685" w:rsidRPr="008431EC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30" w:author="Саша" w:date="2016-05-08T11:36:00Z" w:initials="С">
    <w:p w:rsidR="00D02685" w:rsidRPr="00083C37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НОРМ?</w:t>
      </w:r>
    </w:p>
  </w:comment>
  <w:comment w:id="32" w:author="Саша" w:date="2016-05-08T12:50:00Z" w:initials="С">
    <w:p w:rsidR="00D02685" w:rsidRPr="001916BE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t>Яка л</w:t>
      </w:r>
      <w:r>
        <w:rPr>
          <w:lang w:val="uk-UA"/>
        </w:rPr>
        <w:t>іба?</w:t>
      </w:r>
    </w:p>
  </w:comment>
  <w:comment w:id="41" w:author="Саша" w:date="2016-05-08T15:06:00Z" w:initials="С">
    <w:p w:rsidR="00D02685" w:rsidRPr="00C934CE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Наскільки коректне?</w:t>
      </w:r>
    </w:p>
  </w:comment>
  <w:comment w:id="42" w:author="Саша" w:date="2016-05-08T14:51:00Z" w:initials="С">
    <w:p w:rsidR="00D02685" w:rsidRPr="002B727C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3" w:author="Саша" w:date="2016-05-08T14:56:00Z" w:initials="С">
    <w:p w:rsidR="00D02685" w:rsidRPr="009801BD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5" w:author="Саша" w:date="2016-05-08T15:09:00Z" w:initials="С">
    <w:p w:rsidR="00D02685" w:rsidRPr="00C934CE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46" w:author="Саша" w:date="2016-05-08T15:08:00Z" w:initials="С">
    <w:p w:rsidR="00D02685" w:rsidRPr="002B727C" w:rsidRDefault="00D02685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47" w:author="Саша" w:date="2016-05-08T15:12:00Z" w:initials="С">
    <w:p w:rsidR="00D02685" w:rsidRPr="009801BD" w:rsidRDefault="00D02685" w:rsidP="00C934CE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49" w:author="Саша" w:date="2016-05-08T15:14:00Z" w:initials="С">
    <w:p w:rsidR="00D02685" w:rsidRPr="00C934CE" w:rsidRDefault="00D02685" w:rsidP="00364F0B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Коректне?</w:t>
      </w:r>
    </w:p>
  </w:comment>
  <w:comment w:id="50" w:author="Саша" w:date="2016-05-08T15:18:00Z" w:initials="С">
    <w:p w:rsidR="00D02685" w:rsidRPr="002B727C" w:rsidRDefault="00D02685" w:rsidP="006D2BB2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Потрібен відступ?</w:t>
      </w:r>
    </w:p>
  </w:comment>
  <w:comment w:id="51" w:author="Саша" w:date="2016-05-08T15:21:00Z" w:initials="С">
    <w:p w:rsidR="00D02685" w:rsidRPr="009801BD" w:rsidRDefault="00D02685" w:rsidP="00A70A06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</w:t>
      </w:r>
    </w:p>
  </w:comment>
  <w:comment w:id="54" w:author="Саша" w:date="2016-05-08T17:22:00Z" w:initials="С">
    <w:p w:rsidR="00D02685" w:rsidRPr="00801780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Покращити</w:t>
      </w:r>
    </w:p>
  </w:comment>
  <w:comment w:id="55" w:author="Саша" w:date="2016-05-08T17:30:00Z" w:initials="С">
    <w:p w:rsidR="00D02685" w:rsidRPr="00FE2955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Так можна?</w:t>
      </w:r>
    </w:p>
  </w:comment>
  <w:comment w:id="58" w:author="Саша" w:date="2016-05-08T15:53:00Z" w:initials="С">
    <w:p w:rsidR="00D02685" w:rsidRDefault="00D02685">
      <w:pPr>
        <w:pStyle w:val="af2"/>
      </w:pPr>
      <w:r>
        <w:rPr>
          <w:rStyle w:val="af1"/>
        </w:rPr>
        <w:annotationRef/>
      </w:r>
      <w:r>
        <w:t>Норм?</w:t>
      </w:r>
    </w:p>
  </w:comment>
  <w:comment w:id="60" w:author="Саша" w:date="2016-05-08T21:52:00Z" w:initials="С">
    <w:p w:rsidR="00D02685" w:rsidRPr="00AC4025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Замінити повтор</w:t>
      </w:r>
    </w:p>
  </w:comment>
  <w:comment w:id="62" w:author="Саша" w:date="2016-05-08T22:18:00Z" w:initials="С">
    <w:p w:rsidR="00D02685" w:rsidRPr="00DA54DD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Мона?</w:t>
      </w:r>
    </w:p>
  </w:comment>
  <w:comment w:id="63" w:author="Саша" w:date="2016-05-08T22:29:00Z" w:initials="С">
    <w:p w:rsidR="00D02685" w:rsidRPr="00A32AA6" w:rsidRDefault="00D02685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Достатньо?</w:t>
      </w:r>
    </w:p>
  </w:comment>
  <w:comment w:id="67" w:author="Саша" w:date="2016-05-08T22:47:00Z" w:initials="С">
    <w:p w:rsidR="00F80E3B" w:rsidRPr="00F80E3B" w:rsidRDefault="00F80E3B">
      <w:pPr>
        <w:pStyle w:val="af2"/>
        <w:rPr>
          <w:lang w:val="uk-UA"/>
        </w:rPr>
      </w:pPr>
      <w:r>
        <w:rPr>
          <w:rStyle w:val="af1"/>
        </w:rPr>
        <w:annotationRef/>
      </w:r>
      <w:r>
        <w:rPr>
          <w:lang w:val="uk-UA"/>
        </w:rPr>
        <w:t>ДОБАВИТИ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F8F" w:rsidRDefault="005A4F8F" w:rsidP="000A1376">
      <w:pPr>
        <w:spacing w:line="240" w:lineRule="auto"/>
      </w:pPr>
      <w:r>
        <w:separator/>
      </w:r>
    </w:p>
  </w:endnote>
  <w:endnote w:type="continuationSeparator" w:id="0">
    <w:p w:rsidR="005A4F8F" w:rsidRDefault="005A4F8F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F8F" w:rsidRDefault="005A4F8F" w:rsidP="000A1376">
      <w:pPr>
        <w:spacing w:line="240" w:lineRule="auto"/>
      </w:pPr>
      <w:r>
        <w:separator/>
      </w:r>
    </w:p>
  </w:footnote>
  <w:footnote w:type="continuationSeparator" w:id="0">
    <w:p w:rsidR="005A4F8F" w:rsidRDefault="005A4F8F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D02685" w:rsidRDefault="00D0268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B6B">
          <w:rPr>
            <w:noProof/>
          </w:rPr>
          <w:t>42</w:t>
        </w:r>
        <w:r>
          <w:fldChar w:fldCharType="end"/>
        </w:r>
      </w:p>
    </w:sdtContent>
  </w:sdt>
  <w:p w:rsidR="00D02685" w:rsidRDefault="00D0268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9FF871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hybridMultilevel"/>
    <w:tmpl w:val="BF34C590"/>
    <w:lvl w:ilvl="0" w:tplc="C7E89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3">
    <w:nsid w:val="2AB77B94"/>
    <w:multiLevelType w:val="multilevel"/>
    <w:tmpl w:val="D506F2B2"/>
    <w:numStyleLink w:val="40"/>
  </w:abstractNum>
  <w:abstractNum w:abstractNumId="14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72374F4"/>
    <w:multiLevelType w:val="multilevel"/>
    <w:tmpl w:val="7E9E0372"/>
    <w:numStyleLink w:val="30"/>
  </w:abstractNum>
  <w:abstractNum w:abstractNumId="16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D4B022B"/>
    <w:multiLevelType w:val="multilevel"/>
    <w:tmpl w:val="6CD6B03A"/>
    <w:numStyleLink w:val="20"/>
  </w:abstractNum>
  <w:num w:numId="1">
    <w:abstractNumId w:val="29"/>
  </w:num>
  <w:num w:numId="2">
    <w:abstractNumId w:val="28"/>
  </w:num>
  <w:num w:numId="3">
    <w:abstractNumId w:val="22"/>
  </w:num>
  <w:num w:numId="4">
    <w:abstractNumId w:val="17"/>
  </w:num>
  <w:num w:numId="5">
    <w:abstractNumId w:val="4"/>
  </w:num>
  <w:num w:numId="6">
    <w:abstractNumId w:val="10"/>
  </w:num>
  <w:num w:numId="7">
    <w:abstractNumId w:val="16"/>
  </w:num>
  <w:num w:numId="8">
    <w:abstractNumId w:val="6"/>
  </w:num>
  <w:num w:numId="9">
    <w:abstractNumId w:val="15"/>
  </w:num>
  <w:num w:numId="10">
    <w:abstractNumId w:val="1"/>
  </w:num>
  <w:num w:numId="11">
    <w:abstractNumId w:val="13"/>
  </w:num>
  <w:num w:numId="12">
    <w:abstractNumId w:val="11"/>
  </w:num>
  <w:num w:numId="13">
    <w:abstractNumId w:val="24"/>
  </w:num>
  <w:num w:numId="14">
    <w:abstractNumId w:val="22"/>
  </w:num>
  <w:num w:numId="15">
    <w:abstractNumId w:val="8"/>
  </w:num>
  <w:num w:numId="16">
    <w:abstractNumId w:val="2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1"/>
  </w:num>
  <w:num w:numId="20">
    <w:abstractNumId w:val="26"/>
  </w:num>
  <w:num w:numId="21">
    <w:abstractNumId w:val="9"/>
  </w:num>
  <w:num w:numId="22">
    <w:abstractNumId w:val="23"/>
  </w:num>
  <w:num w:numId="23">
    <w:abstractNumId w:val="3"/>
  </w:num>
  <w:num w:numId="24">
    <w:abstractNumId w:val="19"/>
  </w:num>
  <w:num w:numId="25">
    <w:abstractNumId w:val="12"/>
  </w:num>
  <w:num w:numId="26">
    <w:abstractNumId w:val="20"/>
  </w:num>
  <w:num w:numId="27">
    <w:abstractNumId w:val="5"/>
  </w:num>
  <w:num w:numId="28">
    <w:abstractNumId w:val="27"/>
  </w:num>
  <w:num w:numId="29">
    <w:abstractNumId w:val="14"/>
  </w:num>
  <w:num w:numId="30">
    <w:abstractNumId w:val="2"/>
  </w:num>
  <w:num w:numId="31">
    <w:abstractNumId w:val="18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42A1"/>
    <w:rsid w:val="00024B54"/>
    <w:rsid w:val="0003599F"/>
    <w:rsid w:val="00035A0F"/>
    <w:rsid w:val="000778AC"/>
    <w:rsid w:val="00083C37"/>
    <w:rsid w:val="0009068D"/>
    <w:rsid w:val="000A1376"/>
    <w:rsid w:val="000A309B"/>
    <w:rsid w:val="000C6AED"/>
    <w:rsid w:val="000D57EE"/>
    <w:rsid w:val="00134B22"/>
    <w:rsid w:val="00135794"/>
    <w:rsid w:val="001425A3"/>
    <w:rsid w:val="00167DE2"/>
    <w:rsid w:val="0017054D"/>
    <w:rsid w:val="00172BF2"/>
    <w:rsid w:val="00180F15"/>
    <w:rsid w:val="001916BE"/>
    <w:rsid w:val="00192D04"/>
    <w:rsid w:val="001A7005"/>
    <w:rsid w:val="001E194A"/>
    <w:rsid w:val="002311B3"/>
    <w:rsid w:val="00246769"/>
    <w:rsid w:val="0025211D"/>
    <w:rsid w:val="00253154"/>
    <w:rsid w:val="002B6D15"/>
    <w:rsid w:val="002B727C"/>
    <w:rsid w:val="002D137C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4776"/>
    <w:rsid w:val="00426623"/>
    <w:rsid w:val="00451796"/>
    <w:rsid w:val="00456AF4"/>
    <w:rsid w:val="0048109A"/>
    <w:rsid w:val="004A1308"/>
    <w:rsid w:val="004C156B"/>
    <w:rsid w:val="004D7CE3"/>
    <w:rsid w:val="004F142D"/>
    <w:rsid w:val="00510E41"/>
    <w:rsid w:val="00514BCE"/>
    <w:rsid w:val="0055009B"/>
    <w:rsid w:val="00562A05"/>
    <w:rsid w:val="0056447B"/>
    <w:rsid w:val="00583294"/>
    <w:rsid w:val="00587EF5"/>
    <w:rsid w:val="00594A75"/>
    <w:rsid w:val="005A4F8F"/>
    <w:rsid w:val="005A55C4"/>
    <w:rsid w:val="005C0935"/>
    <w:rsid w:val="005D273B"/>
    <w:rsid w:val="005E226C"/>
    <w:rsid w:val="005F5379"/>
    <w:rsid w:val="00606D67"/>
    <w:rsid w:val="00614504"/>
    <w:rsid w:val="006237B5"/>
    <w:rsid w:val="006670D1"/>
    <w:rsid w:val="0067412B"/>
    <w:rsid w:val="00683350"/>
    <w:rsid w:val="006A027E"/>
    <w:rsid w:val="006B0BFB"/>
    <w:rsid w:val="006B52FB"/>
    <w:rsid w:val="006D2148"/>
    <w:rsid w:val="006D2BB2"/>
    <w:rsid w:val="006E0847"/>
    <w:rsid w:val="0070572B"/>
    <w:rsid w:val="00711B74"/>
    <w:rsid w:val="00737B8E"/>
    <w:rsid w:val="00740CA0"/>
    <w:rsid w:val="0076770E"/>
    <w:rsid w:val="00781BE3"/>
    <w:rsid w:val="00785194"/>
    <w:rsid w:val="007864C5"/>
    <w:rsid w:val="007A7327"/>
    <w:rsid w:val="007D79E9"/>
    <w:rsid w:val="007E4933"/>
    <w:rsid w:val="007E55BD"/>
    <w:rsid w:val="00801780"/>
    <w:rsid w:val="008210E0"/>
    <w:rsid w:val="008431EC"/>
    <w:rsid w:val="0084428E"/>
    <w:rsid w:val="0086166C"/>
    <w:rsid w:val="00864DD3"/>
    <w:rsid w:val="0087214E"/>
    <w:rsid w:val="008F5294"/>
    <w:rsid w:val="00922B62"/>
    <w:rsid w:val="0093637E"/>
    <w:rsid w:val="009418F3"/>
    <w:rsid w:val="00963B6B"/>
    <w:rsid w:val="00977D62"/>
    <w:rsid w:val="009801BD"/>
    <w:rsid w:val="009B2DB6"/>
    <w:rsid w:val="009B43A6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B6206"/>
    <w:rsid w:val="00AC4025"/>
    <w:rsid w:val="00AE264C"/>
    <w:rsid w:val="00AE5428"/>
    <w:rsid w:val="00AF424B"/>
    <w:rsid w:val="00AF42DD"/>
    <w:rsid w:val="00B04C4C"/>
    <w:rsid w:val="00B25653"/>
    <w:rsid w:val="00B269FD"/>
    <w:rsid w:val="00B56F3B"/>
    <w:rsid w:val="00B63F64"/>
    <w:rsid w:val="00B80781"/>
    <w:rsid w:val="00B85F18"/>
    <w:rsid w:val="00BC5CF5"/>
    <w:rsid w:val="00C55C89"/>
    <w:rsid w:val="00C56D41"/>
    <w:rsid w:val="00C735CB"/>
    <w:rsid w:val="00C90AD0"/>
    <w:rsid w:val="00C90EA0"/>
    <w:rsid w:val="00C934CE"/>
    <w:rsid w:val="00CD2AFF"/>
    <w:rsid w:val="00CF248D"/>
    <w:rsid w:val="00D02685"/>
    <w:rsid w:val="00D30968"/>
    <w:rsid w:val="00D53369"/>
    <w:rsid w:val="00D666DD"/>
    <w:rsid w:val="00D77853"/>
    <w:rsid w:val="00D77FD4"/>
    <w:rsid w:val="00D918C5"/>
    <w:rsid w:val="00DA19E9"/>
    <w:rsid w:val="00DA54DD"/>
    <w:rsid w:val="00DB16A5"/>
    <w:rsid w:val="00E1111D"/>
    <w:rsid w:val="00E200BC"/>
    <w:rsid w:val="00E270BD"/>
    <w:rsid w:val="00E45DAC"/>
    <w:rsid w:val="00E650F5"/>
    <w:rsid w:val="00E7116C"/>
    <w:rsid w:val="00E730BC"/>
    <w:rsid w:val="00E82584"/>
    <w:rsid w:val="00E90EB3"/>
    <w:rsid w:val="00EC7772"/>
    <w:rsid w:val="00ED6C97"/>
    <w:rsid w:val="00EE4F18"/>
    <w:rsid w:val="00EE7614"/>
    <w:rsid w:val="00F05123"/>
    <w:rsid w:val="00F07497"/>
    <w:rsid w:val="00F215B3"/>
    <w:rsid w:val="00F24874"/>
    <w:rsid w:val="00F40DD7"/>
    <w:rsid w:val="00F62ECF"/>
    <w:rsid w:val="00F65159"/>
    <w:rsid w:val="00F72A54"/>
    <w:rsid w:val="00F80E3B"/>
    <w:rsid w:val="00F843A4"/>
    <w:rsid w:val="00F86A79"/>
    <w:rsid w:val="00F91A7A"/>
    <w:rsid w:val="00FB60DA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11598-1B85-4920-8DDF-ED6E651EC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688</TotalTime>
  <Pages>57</Pages>
  <Words>39608</Words>
  <Characters>22578</Characters>
  <Application>Microsoft Office Word</Application>
  <DocSecurity>0</DocSecurity>
  <Lines>188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74</cp:revision>
  <dcterms:created xsi:type="dcterms:W3CDTF">2016-05-07T13:42:00Z</dcterms:created>
  <dcterms:modified xsi:type="dcterms:W3CDTF">2016-05-08T19:50:00Z</dcterms:modified>
</cp:coreProperties>
</file>